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3280B" w14:textId="77777777" w:rsidR="006C216C" w:rsidRPr="00640797" w:rsidRDefault="006C216C" w:rsidP="0088122D">
      <w:bookmarkStart w:id="0" w:name="_Toc38095751"/>
    </w:p>
    <w:p w14:paraId="0AB407EA" w14:textId="77777777" w:rsidR="00E81073" w:rsidRPr="00640797" w:rsidRDefault="00E81073" w:rsidP="0088122D"/>
    <w:p w14:paraId="37A04E49" w14:textId="77777777" w:rsidR="00E81073" w:rsidRPr="00640797" w:rsidRDefault="00E81073" w:rsidP="0088122D"/>
    <w:p w14:paraId="1BE81BCA" w14:textId="77777777" w:rsidR="006C216C" w:rsidRPr="00640797" w:rsidRDefault="006C216C" w:rsidP="0088122D"/>
    <w:p w14:paraId="327EE2FC" w14:textId="77777777" w:rsidR="006C216C" w:rsidRPr="00640797" w:rsidRDefault="006C216C" w:rsidP="0088122D"/>
    <w:p w14:paraId="48D6A5C7" w14:textId="77777777" w:rsidR="006C216C" w:rsidRPr="00640797" w:rsidRDefault="006C216C" w:rsidP="0088122D"/>
    <w:p w14:paraId="6DA2A107" w14:textId="77777777" w:rsidR="006C216C" w:rsidRPr="00640797" w:rsidRDefault="006C216C" w:rsidP="0088122D"/>
    <w:p w14:paraId="6FACD112" w14:textId="77777777" w:rsidR="00DC27A2" w:rsidRDefault="00CB480D" w:rsidP="00CB480D">
      <w:pPr>
        <w:pStyle w:val="Title"/>
      </w:pPr>
      <w:r>
        <w:t xml:space="preserve">Aerial 5G </w:t>
      </w:r>
      <w:proofErr w:type="spellStart"/>
      <w:r>
        <w:t>Matlab</w:t>
      </w:r>
      <w:proofErr w:type="spellEnd"/>
      <w:r>
        <w:t xml:space="preserve"> Model - </w:t>
      </w:r>
      <w:proofErr w:type="spellStart"/>
      <w:r>
        <w:t>nrSim</w:t>
      </w:r>
      <w:proofErr w:type="spellEnd"/>
      <w:r>
        <w:t xml:space="preserve"> </w:t>
      </w:r>
    </w:p>
    <w:p w14:paraId="774ED8E4" w14:textId="77777777" w:rsidR="00DC27A2" w:rsidRDefault="00DC27A2" w:rsidP="00CB480D">
      <w:pPr>
        <w:pStyle w:val="Title"/>
      </w:pPr>
    </w:p>
    <w:p w14:paraId="7D251784" w14:textId="62FD8759" w:rsidR="00CB480D" w:rsidRDefault="00DC27A2" w:rsidP="00CB480D">
      <w:pPr>
        <w:pStyle w:val="Title"/>
      </w:pPr>
      <w:r>
        <w:t xml:space="preserve">User </w:t>
      </w:r>
      <w:r w:rsidR="005832C6">
        <w:t>Guide</w:t>
      </w:r>
      <w:r w:rsidR="00E8514F">
        <w:t xml:space="preserve"> (V1.</w:t>
      </w:r>
      <w:r w:rsidR="00C04510">
        <w:t>1</w:t>
      </w:r>
      <w:r w:rsidR="00E8514F">
        <w:t>)</w:t>
      </w:r>
    </w:p>
    <w:p w14:paraId="59C03515" w14:textId="77777777" w:rsidR="006C216C" w:rsidRPr="00640797" w:rsidRDefault="006C216C" w:rsidP="0088122D"/>
    <w:p w14:paraId="3DC15479" w14:textId="77777777" w:rsidR="006C216C" w:rsidRPr="00640797" w:rsidRDefault="006C216C" w:rsidP="0088122D"/>
    <w:p w14:paraId="3CD28ABC" w14:textId="77777777" w:rsidR="006C216C" w:rsidRPr="00640797" w:rsidRDefault="006C216C" w:rsidP="0088122D"/>
    <w:p w14:paraId="742133E6" w14:textId="77777777" w:rsidR="00B53599" w:rsidRPr="00640797" w:rsidRDefault="00B53599" w:rsidP="0088122D"/>
    <w:p w14:paraId="38D0E415" w14:textId="77777777" w:rsidR="006C216C" w:rsidRPr="00640797" w:rsidRDefault="006C216C" w:rsidP="0088122D"/>
    <w:p w14:paraId="40CAD843" w14:textId="77777777" w:rsidR="006C216C" w:rsidRPr="00640797" w:rsidRDefault="006C216C" w:rsidP="0088122D"/>
    <w:p w14:paraId="40D76BFD" w14:textId="77777777" w:rsidR="006C216C" w:rsidRPr="00640797" w:rsidRDefault="006C216C" w:rsidP="0088122D"/>
    <w:p w14:paraId="2356A719" w14:textId="77777777" w:rsidR="006C216C" w:rsidRPr="00640797" w:rsidRDefault="006C216C" w:rsidP="0088122D"/>
    <w:p w14:paraId="4E5529EC" w14:textId="77777777" w:rsidR="006C216C" w:rsidRPr="00640797" w:rsidRDefault="006C216C" w:rsidP="0088122D"/>
    <w:p w14:paraId="34361349" w14:textId="77777777" w:rsidR="006C216C" w:rsidRPr="00640797" w:rsidRDefault="006C216C" w:rsidP="0088122D"/>
    <w:p w14:paraId="198E951D" w14:textId="77777777" w:rsidR="006C216C" w:rsidRPr="00640797" w:rsidRDefault="006C216C" w:rsidP="0088122D"/>
    <w:p w14:paraId="0DFB38DA" w14:textId="77777777" w:rsidR="006C216C" w:rsidRPr="00640797" w:rsidRDefault="006C216C" w:rsidP="0088122D"/>
    <w:p w14:paraId="79C0C953" w14:textId="77777777" w:rsidR="006C216C" w:rsidRPr="00640797" w:rsidRDefault="006C216C" w:rsidP="0088122D">
      <w:pPr>
        <w:pStyle w:val="TOC1"/>
      </w:pPr>
    </w:p>
    <w:p w14:paraId="73F875F4" w14:textId="77777777" w:rsidR="00291FE7" w:rsidRPr="00640797" w:rsidRDefault="00396705" w:rsidP="0088122D">
      <w:r w:rsidRPr="00640797">
        <w:rPr>
          <w:noProof/>
          <w:lang w:eastAsia="zh-CN"/>
        </w:rPr>
        <w:drawing>
          <wp:anchor distT="0" distB="0" distL="114300" distR="114300" simplePos="0" relativeHeight="251659264" behindDoc="0" locked="0" layoutInCell="1" hidden="0" allowOverlap="1" wp14:anchorId="08E98A15" wp14:editId="4682DE4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600200" cy="1141095"/>
            <wp:effectExtent l="0" t="0" r="0" b="0"/>
            <wp:wrapNone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41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65364" w:rsidRPr="00640797">
        <w:br w:type="page"/>
      </w:r>
    </w:p>
    <w:p w14:paraId="7DE45FDC" w14:textId="00871F39" w:rsidR="004D1EC6" w:rsidRPr="00640797" w:rsidRDefault="004D1EC6" w:rsidP="0088122D">
      <w:r w:rsidRPr="00640797">
        <w:lastRenderedPageBreak/>
        <w:t>Documentation Control</w:t>
      </w:r>
    </w:p>
    <w:tbl>
      <w:tblPr>
        <w:tblW w:w="9540" w:type="dxa"/>
        <w:tblInd w:w="-72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20"/>
        <w:gridCol w:w="7920"/>
      </w:tblGrid>
      <w:tr w:rsidR="004D1EC6" w:rsidRPr="00640797" w14:paraId="15380E3C" w14:textId="77777777" w:rsidTr="002665B1">
        <w:tc>
          <w:tcPr>
            <w:tcW w:w="1620" w:type="dxa"/>
            <w:shd w:val="clear" w:color="auto" w:fill="A5A5A5" w:themeFill="accent3"/>
            <w:vAlign w:val="bottom"/>
          </w:tcPr>
          <w:p w14:paraId="3D3E8670" w14:textId="77777777" w:rsidR="004D1EC6" w:rsidRPr="00640797" w:rsidRDefault="004D1EC6" w:rsidP="0088122D">
            <w:r w:rsidRPr="00640797">
              <w:t>Item</w:t>
            </w:r>
          </w:p>
        </w:tc>
        <w:tc>
          <w:tcPr>
            <w:tcW w:w="7920" w:type="dxa"/>
            <w:shd w:val="clear" w:color="auto" w:fill="A5A5A5" w:themeFill="accent3"/>
            <w:vAlign w:val="bottom"/>
          </w:tcPr>
          <w:p w14:paraId="22B858EC" w14:textId="77777777" w:rsidR="004D1EC6" w:rsidRPr="00640797" w:rsidRDefault="004D1EC6" w:rsidP="0088122D">
            <w:r w:rsidRPr="00640797">
              <w:t>Description</w:t>
            </w:r>
          </w:p>
        </w:tc>
      </w:tr>
      <w:tr w:rsidR="004D1EC6" w:rsidRPr="00640797" w14:paraId="03F2973F" w14:textId="77777777" w:rsidTr="002665B1">
        <w:tc>
          <w:tcPr>
            <w:tcW w:w="1620" w:type="dxa"/>
          </w:tcPr>
          <w:p w14:paraId="2286C5A0" w14:textId="77777777" w:rsidR="004D1EC6" w:rsidRPr="00640797" w:rsidRDefault="004D1EC6" w:rsidP="0088122D">
            <w:r w:rsidRPr="00640797">
              <w:t>Title</w:t>
            </w:r>
          </w:p>
        </w:tc>
        <w:tc>
          <w:tcPr>
            <w:tcW w:w="7920" w:type="dxa"/>
          </w:tcPr>
          <w:p w14:paraId="27585CF3" w14:textId="4DFBA1CE" w:rsidR="004D1EC6" w:rsidRPr="00640797" w:rsidRDefault="004D1EC6" w:rsidP="0088122D"/>
        </w:tc>
      </w:tr>
      <w:tr w:rsidR="004D1EC6" w:rsidRPr="00640797" w14:paraId="4D4418DE" w14:textId="77777777" w:rsidTr="002665B1">
        <w:tc>
          <w:tcPr>
            <w:tcW w:w="1620" w:type="dxa"/>
          </w:tcPr>
          <w:p w14:paraId="0CA0EB83" w14:textId="77777777" w:rsidR="004D1EC6" w:rsidRPr="00640797" w:rsidRDefault="004D1EC6" w:rsidP="0088122D">
            <w:r w:rsidRPr="00640797">
              <w:t>Author(s)</w:t>
            </w:r>
          </w:p>
        </w:tc>
        <w:tc>
          <w:tcPr>
            <w:tcW w:w="7920" w:type="dxa"/>
          </w:tcPr>
          <w:p w14:paraId="1477A6BB" w14:textId="48505C8E" w:rsidR="004D1EC6" w:rsidRPr="00640797" w:rsidRDefault="004D1EC6" w:rsidP="0088122D">
            <w:pPr>
              <w:rPr>
                <w:highlight w:val="lightGray"/>
              </w:rPr>
            </w:pPr>
          </w:p>
        </w:tc>
      </w:tr>
      <w:tr w:rsidR="004D1EC6" w:rsidRPr="00640797" w14:paraId="064B67E6" w14:textId="77777777" w:rsidTr="002665B1">
        <w:tc>
          <w:tcPr>
            <w:tcW w:w="1620" w:type="dxa"/>
          </w:tcPr>
          <w:p w14:paraId="487ADAAF" w14:textId="77777777" w:rsidR="004D1EC6" w:rsidRPr="00640797" w:rsidRDefault="004D1EC6" w:rsidP="0088122D">
            <w:r w:rsidRPr="00640797">
              <w:t>Revision</w:t>
            </w:r>
          </w:p>
        </w:tc>
        <w:tc>
          <w:tcPr>
            <w:tcW w:w="7920" w:type="dxa"/>
          </w:tcPr>
          <w:p w14:paraId="2C2443D7" w14:textId="6E41FF91" w:rsidR="004D1EC6" w:rsidRPr="00640797" w:rsidRDefault="004D1EC6" w:rsidP="0088122D"/>
        </w:tc>
      </w:tr>
      <w:tr w:rsidR="004D1EC6" w:rsidRPr="00640797" w14:paraId="08ECF57E" w14:textId="77777777" w:rsidTr="002665B1">
        <w:tc>
          <w:tcPr>
            <w:tcW w:w="1620" w:type="dxa"/>
          </w:tcPr>
          <w:p w14:paraId="15DD9F66" w14:textId="77777777" w:rsidR="004D1EC6" w:rsidRPr="00640797" w:rsidRDefault="004D1EC6" w:rsidP="0088122D">
            <w:r w:rsidRPr="00640797">
              <w:t>State</w:t>
            </w:r>
          </w:p>
        </w:tc>
        <w:tc>
          <w:tcPr>
            <w:tcW w:w="7920" w:type="dxa"/>
          </w:tcPr>
          <w:p w14:paraId="7238D269" w14:textId="74F64DFE" w:rsidR="004D1EC6" w:rsidRPr="00640797" w:rsidRDefault="004D1EC6" w:rsidP="0088122D"/>
        </w:tc>
      </w:tr>
      <w:tr w:rsidR="004D1EC6" w:rsidRPr="00640797" w14:paraId="0D993980" w14:textId="77777777" w:rsidTr="002665B1">
        <w:tc>
          <w:tcPr>
            <w:tcW w:w="1620" w:type="dxa"/>
          </w:tcPr>
          <w:p w14:paraId="05929342" w14:textId="77777777" w:rsidR="004D1EC6" w:rsidRPr="00640797" w:rsidRDefault="004D1EC6" w:rsidP="0088122D">
            <w:r w:rsidRPr="00640797">
              <w:t>Approver list</w:t>
            </w:r>
          </w:p>
        </w:tc>
        <w:tc>
          <w:tcPr>
            <w:tcW w:w="7920" w:type="dxa"/>
          </w:tcPr>
          <w:p w14:paraId="6327EC18" w14:textId="281AEDE7" w:rsidR="004D1EC6" w:rsidRPr="00640797" w:rsidRDefault="004D1EC6" w:rsidP="0088122D"/>
        </w:tc>
      </w:tr>
      <w:tr w:rsidR="004D1EC6" w:rsidRPr="00640797" w14:paraId="3BED99FF" w14:textId="77777777" w:rsidTr="002665B1">
        <w:tc>
          <w:tcPr>
            <w:tcW w:w="1620" w:type="dxa"/>
          </w:tcPr>
          <w:p w14:paraId="4A3FA2BD" w14:textId="77777777" w:rsidR="004D1EC6" w:rsidRPr="00640797" w:rsidRDefault="004D1EC6" w:rsidP="0088122D">
            <w:r w:rsidRPr="00640797">
              <w:t>Reviewer list</w:t>
            </w:r>
          </w:p>
        </w:tc>
        <w:tc>
          <w:tcPr>
            <w:tcW w:w="7920" w:type="dxa"/>
          </w:tcPr>
          <w:p w14:paraId="06531231" w14:textId="2C258EA9" w:rsidR="004D1EC6" w:rsidRPr="00640797" w:rsidRDefault="004D1EC6" w:rsidP="0088122D"/>
        </w:tc>
      </w:tr>
      <w:tr w:rsidR="004D1EC6" w:rsidRPr="00640797" w14:paraId="4BBD5AC3" w14:textId="77777777" w:rsidTr="002665B1">
        <w:tc>
          <w:tcPr>
            <w:tcW w:w="1620" w:type="dxa"/>
          </w:tcPr>
          <w:p w14:paraId="2539AE52" w14:textId="77777777" w:rsidR="004D1EC6" w:rsidRPr="00640797" w:rsidRDefault="004D1EC6" w:rsidP="0088122D">
            <w:r w:rsidRPr="00640797">
              <w:t>Reviewed In</w:t>
            </w:r>
          </w:p>
        </w:tc>
        <w:tc>
          <w:tcPr>
            <w:tcW w:w="7920" w:type="dxa"/>
          </w:tcPr>
          <w:p w14:paraId="30E13BBC" w14:textId="37DEB7C5" w:rsidR="004D1EC6" w:rsidRPr="00640797" w:rsidRDefault="004D1EC6" w:rsidP="0088122D"/>
        </w:tc>
      </w:tr>
    </w:tbl>
    <w:p w14:paraId="10D9E364" w14:textId="77777777" w:rsidR="008858B4" w:rsidRPr="00640797" w:rsidRDefault="008858B4" w:rsidP="0088122D"/>
    <w:p w14:paraId="11F51B6B" w14:textId="77777777" w:rsidR="004D1EC6" w:rsidRPr="00640797" w:rsidRDefault="004D1EC6" w:rsidP="0088122D">
      <w:r w:rsidRPr="00640797">
        <w:t>Revision History</w:t>
      </w:r>
    </w:p>
    <w:tbl>
      <w:tblPr>
        <w:tblW w:w="9540" w:type="dxa"/>
        <w:tblInd w:w="-72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10"/>
        <w:gridCol w:w="1957"/>
        <w:gridCol w:w="5873"/>
      </w:tblGrid>
      <w:tr w:rsidR="004D1EC6" w:rsidRPr="00640797" w14:paraId="0D5615DF" w14:textId="77777777" w:rsidTr="00A860AC">
        <w:tc>
          <w:tcPr>
            <w:tcW w:w="1710" w:type="dxa"/>
            <w:shd w:val="clear" w:color="auto" w:fill="A5A5A5" w:themeFill="accent3"/>
            <w:vAlign w:val="bottom"/>
          </w:tcPr>
          <w:p w14:paraId="0329922B" w14:textId="77777777" w:rsidR="004D1EC6" w:rsidRPr="00640797" w:rsidRDefault="004D1EC6" w:rsidP="0088122D">
            <w:r w:rsidRPr="00640797">
              <w:t>Date</w:t>
            </w:r>
          </w:p>
        </w:tc>
        <w:tc>
          <w:tcPr>
            <w:tcW w:w="1957" w:type="dxa"/>
            <w:shd w:val="clear" w:color="auto" w:fill="A5A5A5" w:themeFill="accent3"/>
            <w:vAlign w:val="bottom"/>
          </w:tcPr>
          <w:p w14:paraId="6CD93B3C" w14:textId="57A0C6DD" w:rsidR="004D1EC6" w:rsidRPr="00640797" w:rsidRDefault="004D1EC6" w:rsidP="0088122D">
            <w:r w:rsidRPr="00640797">
              <w:t>Author</w:t>
            </w:r>
            <w:r w:rsidR="00B57B9A">
              <w:t>(s)</w:t>
            </w:r>
          </w:p>
        </w:tc>
        <w:tc>
          <w:tcPr>
            <w:tcW w:w="5873" w:type="dxa"/>
            <w:shd w:val="clear" w:color="auto" w:fill="A5A5A5" w:themeFill="accent3"/>
            <w:vAlign w:val="bottom"/>
          </w:tcPr>
          <w:p w14:paraId="64C24ECE" w14:textId="77777777" w:rsidR="004D1EC6" w:rsidRPr="00640797" w:rsidRDefault="004D1EC6" w:rsidP="0088122D">
            <w:r w:rsidRPr="00640797">
              <w:t>Summary of Change</w:t>
            </w:r>
          </w:p>
        </w:tc>
      </w:tr>
      <w:tr w:rsidR="004D1EC6" w:rsidRPr="00640797" w14:paraId="03EEA85D" w14:textId="77777777" w:rsidTr="00A860AC">
        <w:tc>
          <w:tcPr>
            <w:tcW w:w="1710" w:type="dxa"/>
          </w:tcPr>
          <w:p w14:paraId="3A91C81B" w14:textId="11AC3D0A" w:rsidR="004D1EC6" w:rsidRPr="00640797" w:rsidRDefault="00A87F9B" w:rsidP="00C37012">
            <w:r>
              <w:t>03/01/2021</w:t>
            </w:r>
          </w:p>
        </w:tc>
        <w:tc>
          <w:tcPr>
            <w:tcW w:w="1957" w:type="dxa"/>
          </w:tcPr>
          <w:p w14:paraId="05B68137" w14:textId="17AE56F2" w:rsidR="004D1EC6" w:rsidRPr="00640797" w:rsidRDefault="00A87F9B" w:rsidP="00441EB5">
            <w:proofErr w:type="spellStart"/>
            <w:r>
              <w:t>Xiangguo</w:t>
            </w:r>
            <w:proofErr w:type="spellEnd"/>
            <w:r>
              <w:t xml:space="preserve"> Tang</w:t>
            </w:r>
          </w:p>
        </w:tc>
        <w:tc>
          <w:tcPr>
            <w:tcW w:w="5873" w:type="dxa"/>
          </w:tcPr>
          <w:p w14:paraId="4587C072" w14:textId="7966E758" w:rsidR="004D1EC6" w:rsidRPr="00640797" w:rsidRDefault="00A87F9B" w:rsidP="00A87F9B">
            <w:r>
              <w:t>Initial version (V0.1)</w:t>
            </w:r>
          </w:p>
        </w:tc>
      </w:tr>
      <w:tr w:rsidR="004D1EC6" w:rsidRPr="00640797" w14:paraId="1D8A03B1" w14:textId="77777777" w:rsidTr="00A860AC">
        <w:tc>
          <w:tcPr>
            <w:tcW w:w="1710" w:type="dxa"/>
          </w:tcPr>
          <w:p w14:paraId="75BDAE2E" w14:textId="4FDD0B36" w:rsidR="004D1EC6" w:rsidRPr="00640797" w:rsidRDefault="00F04D5B" w:rsidP="0088122D">
            <w:r>
              <w:t>06/01/2021</w:t>
            </w:r>
          </w:p>
        </w:tc>
        <w:tc>
          <w:tcPr>
            <w:tcW w:w="1957" w:type="dxa"/>
          </w:tcPr>
          <w:p w14:paraId="08D015F9" w14:textId="3601C92F" w:rsidR="004D1EC6" w:rsidRPr="00640797" w:rsidRDefault="00F04D5B" w:rsidP="0088122D">
            <w:proofErr w:type="spellStart"/>
            <w:r>
              <w:t>Xiangguo</w:t>
            </w:r>
            <w:proofErr w:type="spellEnd"/>
            <w:r>
              <w:t xml:space="preserve"> Tang</w:t>
            </w:r>
          </w:p>
        </w:tc>
        <w:tc>
          <w:tcPr>
            <w:tcW w:w="5873" w:type="dxa"/>
          </w:tcPr>
          <w:p w14:paraId="31E79D4B" w14:textId="7F1ABF6D" w:rsidR="004D1EC6" w:rsidRPr="00640797" w:rsidRDefault="00E8514F" w:rsidP="0088122D">
            <w:r>
              <w:t xml:space="preserve">Aerial </w:t>
            </w:r>
            <w:r w:rsidR="00F04D5B">
              <w:t>21-2 release (V1.0)</w:t>
            </w:r>
          </w:p>
        </w:tc>
      </w:tr>
      <w:tr w:rsidR="00C04510" w:rsidRPr="00640797" w14:paraId="1EA281D0" w14:textId="77777777" w:rsidTr="00A860AC">
        <w:tc>
          <w:tcPr>
            <w:tcW w:w="1710" w:type="dxa"/>
          </w:tcPr>
          <w:p w14:paraId="52BC4EAD" w14:textId="6B1739D6" w:rsidR="00C04510" w:rsidRPr="00640797" w:rsidRDefault="00C04510" w:rsidP="00C04510">
            <w:r>
              <w:t>12</w:t>
            </w:r>
            <w:r>
              <w:t>/01/2021</w:t>
            </w:r>
          </w:p>
        </w:tc>
        <w:tc>
          <w:tcPr>
            <w:tcW w:w="1957" w:type="dxa"/>
          </w:tcPr>
          <w:p w14:paraId="1D233797" w14:textId="41F0670B" w:rsidR="00C04510" w:rsidRPr="00640797" w:rsidRDefault="00C04510" w:rsidP="00C04510">
            <w:proofErr w:type="spellStart"/>
            <w:r>
              <w:t>Xiangguo</w:t>
            </w:r>
            <w:proofErr w:type="spellEnd"/>
            <w:r>
              <w:t xml:space="preserve"> Tang</w:t>
            </w:r>
          </w:p>
        </w:tc>
        <w:tc>
          <w:tcPr>
            <w:tcW w:w="5873" w:type="dxa"/>
          </w:tcPr>
          <w:p w14:paraId="5929D594" w14:textId="77777777" w:rsidR="00A860AC" w:rsidRDefault="00C04510" w:rsidP="00C04510">
            <w:r>
              <w:t>Aerial 21-</w:t>
            </w:r>
            <w:r>
              <w:t>4</w:t>
            </w:r>
            <w:r>
              <w:t xml:space="preserve"> release (V1.</w:t>
            </w:r>
            <w:r>
              <w:t>1</w:t>
            </w:r>
            <w:r>
              <w:t>)</w:t>
            </w:r>
          </w:p>
          <w:p w14:paraId="5833181C" w14:textId="77777777" w:rsidR="00A860AC" w:rsidRDefault="00A860AC" w:rsidP="00A860AC">
            <w:pPr>
              <w:pStyle w:val="ListParagraph"/>
              <w:numPr>
                <w:ilvl w:val="0"/>
                <w:numId w:val="38"/>
              </w:numPr>
            </w:pPr>
            <w:r>
              <w:t>Add captured sample analysis</w:t>
            </w:r>
          </w:p>
          <w:p w14:paraId="6B184F2E" w14:textId="7689B97B" w:rsidR="00C04510" w:rsidRPr="00640797" w:rsidRDefault="00A860AC" w:rsidP="00A860AC">
            <w:pPr>
              <w:pStyle w:val="ListParagraph"/>
              <w:numPr>
                <w:ilvl w:val="0"/>
                <w:numId w:val="38"/>
              </w:numPr>
            </w:pPr>
            <w:r>
              <w:t>Add UE receiver</w:t>
            </w:r>
          </w:p>
        </w:tc>
      </w:tr>
      <w:tr w:rsidR="00C04510" w:rsidRPr="00640797" w14:paraId="4D194CE2" w14:textId="77777777" w:rsidTr="00A860AC">
        <w:tc>
          <w:tcPr>
            <w:tcW w:w="1710" w:type="dxa"/>
          </w:tcPr>
          <w:p w14:paraId="5B5AC3D4" w14:textId="77777777" w:rsidR="00C04510" w:rsidRPr="00640797" w:rsidRDefault="00C04510" w:rsidP="00C04510"/>
        </w:tc>
        <w:tc>
          <w:tcPr>
            <w:tcW w:w="1957" w:type="dxa"/>
          </w:tcPr>
          <w:p w14:paraId="44178FDB" w14:textId="77777777" w:rsidR="00C04510" w:rsidRPr="00640797" w:rsidRDefault="00C04510" w:rsidP="00C04510"/>
        </w:tc>
        <w:tc>
          <w:tcPr>
            <w:tcW w:w="5873" w:type="dxa"/>
          </w:tcPr>
          <w:p w14:paraId="56F6975A" w14:textId="77777777" w:rsidR="00C04510" w:rsidRPr="00640797" w:rsidRDefault="00C04510" w:rsidP="00C04510"/>
        </w:tc>
      </w:tr>
    </w:tbl>
    <w:p w14:paraId="5EA7573C" w14:textId="77777777" w:rsidR="004D1EC6" w:rsidRPr="00640797" w:rsidRDefault="004D1EC6" w:rsidP="0088122D">
      <w:pPr>
        <w:rPr>
          <w:rFonts w:eastAsia="Cambria"/>
        </w:rPr>
        <w:sectPr w:rsidR="004D1EC6" w:rsidRPr="00640797" w:rsidSect="004D1EC6">
          <w:pgSz w:w="12240" w:h="15840"/>
          <w:pgMar w:top="1440" w:right="1440" w:bottom="1440" w:left="1440" w:header="0" w:footer="720" w:gutter="0"/>
          <w:cols w:space="720"/>
        </w:sectPr>
      </w:pPr>
    </w:p>
    <w:p w14:paraId="54CA9088" w14:textId="1DD0807E" w:rsidR="006C216C" w:rsidRPr="00640797" w:rsidRDefault="004D1EC6" w:rsidP="0088122D">
      <w:r w:rsidRPr="00640797">
        <w:lastRenderedPageBreak/>
        <w:t xml:space="preserve"> </w:t>
      </w:r>
    </w:p>
    <w:p w14:paraId="7A179548" w14:textId="77777777" w:rsidR="006C216C" w:rsidRPr="00D20606" w:rsidRDefault="006C216C" w:rsidP="00D20606">
      <w:pPr>
        <w:rPr>
          <w:b/>
          <w:sz w:val="32"/>
        </w:rPr>
      </w:pPr>
      <w:r w:rsidRPr="00D20606">
        <w:rPr>
          <w:b/>
          <w:sz w:val="32"/>
        </w:rPr>
        <w:t>TABLE OF CONTENTS</w:t>
      </w:r>
    </w:p>
    <w:p w14:paraId="37840024" w14:textId="77777777" w:rsidR="00507FA5" w:rsidRPr="00640797" w:rsidRDefault="00507FA5" w:rsidP="0088122D"/>
    <w:p w14:paraId="469A61A7" w14:textId="028B1AB2" w:rsidR="00CB259E" w:rsidRDefault="003E707D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zh-CN"/>
        </w:rPr>
      </w:pPr>
      <w:r w:rsidRPr="00E21BD3">
        <w:rPr>
          <w:sz w:val="144"/>
          <w:szCs w:val="44"/>
        </w:rPr>
        <w:fldChar w:fldCharType="begin"/>
      </w:r>
      <w:r w:rsidRPr="00E21BD3">
        <w:rPr>
          <w:sz w:val="144"/>
          <w:szCs w:val="44"/>
        </w:rPr>
        <w:instrText xml:space="preserve"> TOC \o "1-3" \h \z \u </w:instrText>
      </w:r>
      <w:r w:rsidRPr="00E21BD3">
        <w:rPr>
          <w:sz w:val="144"/>
          <w:szCs w:val="44"/>
        </w:rPr>
        <w:fldChar w:fldCharType="separate"/>
      </w:r>
      <w:hyperlink w:anchor="_Toc88658987" w:history="1">
        <w:r w:rsidR="00CB259E" w:rsidRPr="00C415CD">
          <w:rPr>
            <w:rStyle w:val="Hyperlink"/>
            <w:noProof/>
          </w:rPr>
          <w:t>1</w:t>
        </w:r>
        <w:r w:rsidR="00CB259E"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zh-CN"/>
          </w:rPr>
          <w:tab/>
        </w:r>
        <w:r w:rsidR="00CB259E" w:rsidRPr="00C415CD">
          <w:rPr>
            <w:rStyle w:val="Hyperlink"/>
            <w:noProof/>
          </w:rPr>
          <w:t>Introduction</w:t>
        </w:r>
        <w:r w:rsidR="00CB259E">
          <w:rPr>
            <w:noProof/>
            <w:webHidden/>
          </w:rPr>
          <w:tab/>
        </w:r>
        <w:r w:rsidR="00CB259E">
          <w:rPr>
            <w:noProof/>
            <w:webHidden/>
          </w:rPr>
          <w:fldChar w:fldCharType="begin"/>
        </w:r>
        <w:r w:rsidR="00CB259E">
          <w:rPr>
            <w:noProof/>
            <w:webHidden/>
          </w:rPr>
          <w:instrText xml:space="preserve"> PAGEREF _Toc88658987 \h </w:instrText>
        </w:r>
        <w:r w:rsidR="00CB259E">
          <w:rPr>
            <w:noProof/>
            <w:webHidden/>
          </w:rPr>
        </w:r>
        <w:r w:rsidR="00CB259E">
          <w:rPr>
            <w:noProof/>
            <w:webHidden/>
          </w:rPr>
          <w:fldChar w:fldCharType="separate"/>
        </w:r>
        <w:r w:rsidR="00CB259E">
          <w:rPr>
            <w:noProof/>
            <w:webHidden/>
          </w:rPr>
          <w:t>2</w:t>
        </w:r>
        <w:r w:rsidR="00CB259E">
          <w:rPr>
            <w:noProof/>
            <w:webHidden/>
          </w:rPr>
          <w:fldChar w:fldCharType="end"/>
        </w:r>
      </w:hyperlink>
    </w:p>
    <w:p w14:paraId="2BA12B85" w14:textId="07978F1D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8988" w:history="1">
        <w:r w:rsidRPr="00C415CD">
          <w:rPr>
            <w:rStyle w:val="Hyperlink"/>
            <w:noProof/>
          </w:rPr>
          <w:t>1.1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0F5DB6" w14:textId="51652F0A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8989" w:history="1">
        <w:r w:rsidRPr="00C415CD">
          <w:rPr>
            <w:rStyle w:val="Hyperlink"/>
            <w:noProof/>
          </w:rPr>
          <w:t>1.2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8B0B80" w14:textId="2C473BB7" w:rsidR="00CB259E" w:rsidRDefault="00CB259E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zh-CN"/>
        </w:rPr>
      </w:pPr>
      <w:hyperlink w:anchor="_Toc88658990" w:history="1">
        <w:r w:rsidRPr="00C415CD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nrSim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44F50E" w14:textId="1136609D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8991" w:history="1">
        <w:r w:rsidRPr="00C415CD">
          <w:rPr>
            <w:rStyle w:val="Hyperlink"/>
            <w:noProof/>
          </w:rPr>
          <w:t>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nrSim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A05D6" w14:textId="31D7069E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8992" w:history="1">
        <w:r w:rsidRPr="00C415CD">
          <w:rPr>
            <w:rStyle w:val="Hyperlink"/>
            <w:noProof/>
          </w:rPr>
          <w:t>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nrSim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3E9DDD" w14:textId="6478E471" w:rsidR="00CB259E" w:rsidRDefault="00CB259E">
      <w:pPr>
        <w:pStyle w:val="TOC3"/>
        <w:tabs>
          <w:tab w:val="left" w:pos="1100"/>
          <w:tab w:val="right" w:leader="dot" w:pos="9350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zh-CN"/>
        </w:rPr>
      </w:pPr>
      <w:hyperlink w:anchor="_Toc88658993" w:history="1">
        <w:r w:rsidRPr="00C415CD">
          <w:rPr>
            <w:rStyle w:val="Hyperlink"/>
            <w:noProof/>
          </w:rPr>
          <w:t>2.2.1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Waveform Compliance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3AE6D3" w14:textId="3EF22A4C" w:rsidR="00CB259E" w:rsidRDefault="00CB259E">
      <w:pPr>
        <w:pStyle w:val="TOC3"/>
        <w:tabs>
          <w:tab w:val="left" w:pos="1100"/>
          <w:tab w:val="right" w:leader="dot" w:pos="9350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zh-CN"/>
        </w:rPr>
      </w:pPr>
      <w:hyperlink w:anchor="_Toc88658994" w:history="1">
        <w:r w:rsidRPr="00C415CD">
          <w:rPr>
            <w:rStyle w:val="Hyperlink"/>
            <w:noProof/>
          </w:rPr>
          <w:t>2.2.2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Test Vector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B607B2" w14:textId="04D78CCC" w:rsidR="00CB259E" w:rsidRDefault="00CB259E">
      <w:pPr>
        <w:pStyle w:val="TOC3"/>
        <w:tabs>
          <w:tab w:val="left" w:pos="1100"/>
          <w:tab w:val="right" w:leader="dot" w:pos="9350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zh-CN"/>
        </w:rPr>
      </w:pPr>
      <w:hyperlink w:anchor="_Toc88658995" w:history="1">
        <w:r w:rsidRPr="00C415CD">
          <w:rPr>
            <w:rStyle w:val="Hyperlink"/>
            <w:noProof/>
          </w:rPr>
          <w:t>2.2.3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Captured Sample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51DF61" w14:textId="063FC762" w:rsidR="00CB259E" w:rsidRDefault="00CB259E">
      <w:pPr>
        <w:pStyle w:val="TOC3"/>
        <w:tabs>
          <w:tab w:val="left" w:pos="1100"/>
          <w:tab w:val="right" w:leader="dot" w:pos="9350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zh-CN"/>
        </w:rPr>
      </w:pPr>
      <w:hyperlink w:anchor="_Toc88658996" w:history="1">
        <w:r w:rsidRPr="00C415CD">
          <w:rPr>
            <w:rStyle w:val="Hyperlink"/>
            <w:noProof/>
          </w:rPr>
          <w:t>2.2.4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PHY Performance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F34A0E" w14:textId="3267BA9C" w:rsidR="00CB259E" w:rsidRDefault="00CB259E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zh-CN"/>
        </w:rPr>
      </w:pPr>
      <w:hyperlink w:anchor="_Toc88658997" w:history="1">
        <w:r w:rsidRPr="00C415CD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nrSim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6CCF4E" w14:textId="28864B6B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8998" w:history="1">
        <w:r w:rsidRPr="00C415CD">
          <w:rPr>
            <w:rStyle w:val="Hyperlink"/>
            <w:noProof/>
          </w:rPr>
          <w:t>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testAlloc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59C378" w14:textId="26A0BBCA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8999" w:history="1">
        <w:r w:rsidRPr="00C415CD">
          <w:rPr>
            <w:rStyle w:val="Hyperlink"/>
            <w:noProof/>
          </w:rPr>
          <w:t>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Carrier and Slot Related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_Toc88658999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ACAE28" w14:textId="26AFD9BE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9000" w:history="1">
        <w:r w:rsidRPr="00C415CD">
          <w:rPr>
            <w:rStyle w:val="Hyperlink"/>
            <w:noProof/>
          </w:rPr>
          <w:t>3.3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Chan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_Toc88659000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A20D05" w14:textId="51C951F9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9001" w:history="1">
        <w:r w:rsidRPr="00C415CD">
          <w:rPr>
            <w:rStyle w:val="Hyperlink"/>
            <w:noProof/>
          </w:rPr>
          <w:t>3.4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SimCtrl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DA6683" w14:textId="7F577530" w:rsidR="00CB259E" w:rsidRDefault="00CB259E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zh-CN"/>
        </w:rPr>
      </w:pPr>
      <w:hyperlink w:anchor="_Toc88659002" w:history="1">
        <w:r w:rsidRPr="00C415CD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nrSim Usage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9B866F" w14:textId="6A5B09AB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9003" w:history="1">
        <w:r w:rsidRPr="00C415CD">
          <w:rPr>
            <w:rStyle w:val="Hyperlink"/>
            <w:noProof/>
          </w:rPr>
          <w:t>4.1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Source code and Matlab environment preparation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8117CE" w14:textId="236A95FA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9004" w:history="1">
        <w:r w:rsidRPr="00C415CD">
          <w:rPr>
            <w:rStyle w:val="Hyperlink"/>
            <w:noProof/>
          </w:rPr>
          <w:t>4.2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External Configuration Mode (runSim)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7B1E9E" w14:textId="2E71C26F" w:rsidR="00CB259E" w:rsidRDefault="00CB259E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  <w:lang w:eastAsia="zh-CN"/>
        </w:rPr>
      </w:pPr>
      <w:hyperlink w:anchor="_Toc88659005" w:history="1">
        <w:r w:rsidRPr="00C415CD">
          <w:rPr>
            <w:rStyle w:val="Hyperlink"/>
            <w:noProof/>
          </w:rPr>
          <w:t>4.3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zh-CN"/>
          </w:rPr>
          <w:tab/>
        </w:r>
        <w:r w:rsidRPr="00C415CD">
          <w:rPr>
            <w:rStyle w:val="Hyperlink"/>
            <w:noProof/>
          </w:rPr>
          <w:t>Internal Configuration Mode (runRegression)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_Toc88659005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00D1F7" w14:textId="225252A4" w:rsidR="00BC5BAE" w:rsidRPr="00640797" w:rsidRDefault="003E707D" w:rsidP="0088122D">
      <w:r w:rsidRPr="00E21BD3">
        <w:rPr>
          <w:sz w:val="144"/>
          <w:szCs w:val="44"/>
        </w:rPr>
        <w:fldChar w:fldCharType="end"/>
      </w:r>
    </w:p>
    <w:p w14:paraId="0483E06A" w14:textId="77777777" w:rsidR="00AE6B87" w:rsidRPr="00640797" w:rsidRDefault="00AE6B87" w:rsidP="0088122D">
      <w:r w:rsidRPr="00640797">
        <w:br w:type="page"/>
      </w:r>
      <w:bookmarkStart w:id="1" w:name="_Toc106070924"/>
    </w:p>
    <w:p w14:paraId="5244FF0D" w14:textId="77777777" w:rsidR="00BF2A2B" w:rsidRPr="00640797" w:rsidRDefault="00BF2A2B" w:rsidP="004841AF">
      <w:pPr>
        <w:pStyle w:val="Heading1"/>
        <w:tabs>
          <w:tab w:val="num" w:pos="540"/>
        </w:tabs>
        <w:ind w:left="540" w:hanging="540"/>
      </w:pPr>
      <w:bookmarkStart w:id="2" w:name="_Toc88658987"/>
      <w:r w:rsidRPr="00640797">
        <w:lastRenderedPageBreak/>
        <w:t>Introduction</w:t>
      </w:r>
      <w:bookmarkEnd w:id="1"/>
      <w:bookmarkEnd w:id="2"/>
    </w:p>
    <w:p w14:paraId="3BF96692" w14:textId="77777777" w:rsidR="008662D4" w:rsidRPr="00640797" w:rsidRDefault="00FB42DB" w:rsidP="004841AF">
      <w:pPr>
        <w:pStyle w:val="Heading2"/>
      </w:pPr>
      <w:bookmarkStart w:id="3" w:name="_Toc88658988"/>
      <w:r w:rsidRPr="00640797">
        <w:t>Purpose and Scope</w:t>
      </w:r>
      <w:bookmarkEnd w:id="3"/>
    </w:p>
    <w:p w14:paraId="5B1A65D4" w14:textId="77777777" w:rsidR="00C37012" w:rsidRDefault="00C37012" w:rsidP="00E21BB3">
      <w:bookmarkStart w:id="4" w:name="_Toc106538366"/>
      <w:bookmarkStart w:id="5" w:name="_Toc106538371"/>
      <w:bookmarkEnd w:id="4"/>
    </w:p>
    <w:p w14:paraId="6FF29677" w14:textId="451B1FDC" w:rsidR="006E272D" w:rsidRDefault="00FB42DB" w:rsidP="00E318AB">
      <w:pPr>
        <w:jc w:val="both"/>
      </w:pPr>
      <w:r w:rsidRPr="00640797">
        <w:t>The purpose</w:t>
      </w:r>
      <w:r w:rsidR="00CB480D">
        <w:t xml:space="preserve"> of this document is to provide </w:t>
      </w:r>
      <w:r w:rsidR="007E0D7D">
        <w:t>a</w:t>
      </w:r>
      <w:r w:rsidR="00F60767">
        <w:t>n</w:t>
      </w:r>
      <w:r w:rsidR="007E0D7D">
        <w:t xml:space="preserve"> </w:t>
      </w:r>
      <w:r w:rsidR="00F60767">
        <w:t>overview</w:t>
      </w:r>
      <w:r w:rsidR="00E21BB3">
        <w:t xml:space="preserve"> and </w:t>
      </w:r>
      <w:r w:rsidR="00CB480D">
        <w:t>us</w:t>
      </w:r>
      <w:r w:rsidR="00E21BB3">
        <w:t>age</w:t>
      </w:r>
      <w:r w:rsidR="00CB480D">
        <w:t xml:space="preserve"> guide for Aerial 5G </w:t>
      </w:r>
      <w:proofErr w:type="spellStart"/>
      <w:r w:rsidR="00CB480D">
        <w:t>Matlab</w:t>
      </w:r>
      <w:proofErr w:type="spellEnd"/>
      <w:r w:rsidR="00CB480D">
        <w:t xml:space="preserve"> </w:t>
      </w:r>
      <w:r w:rsidR="00352C09">
        <w:t>m</w:t>
      </w:r>
      <w:r w:rsidR="00CB480D">
        <w:t xml:space="preserve">odel </w:t>
      </w:r>
      <w:r w:rsidR="00507FA5">
        <w:t>–</w:t>
      </w:r>
      <w:r w:rsidR="00CB480D">
        <w:t xml:space="preserve"> </w:t>
      </w:r>
      <w:proofErr w:type="spellStart"/>
      <w:r w:rsidR="00CB480D">
        <w:t>nrSim</w:t>
      </w:r>
      <w:proofErr w:type="spellEnd"/>
      <w:r w:rsidR="00CB480D">
        <w:t xml:space="preserve">. </w:t>
      </w:r>
      <w:r w:rsidR="00E21BB3">
        <w:t xml:space="preserve"> </w:t>
      </w:r>
      <w:r w:rsidR="00D20606">
        <w:t xml:space="preserve">The detailed design of nrSim is not covered in this document. </w:t>
      </w:r>
    </w:p>
    <w:p w14:paraId="1EC15A59" w14:textId="77777777" w:rsidR="00C37012" w:rsidRDefault="00C37012" w:rsidP="00E21BB3"/>
    <w:p w14:paraId="062DB749" w14:textId="07CB333A" w:rsidR="00706A91" w:rsidRDefault="00706A91" w:rsidP="00E318AB">
      <w:pPr>
        <w:jc w:val="both"/>
      </w:pPr>
      <w:r>
        <w:t xml:space="preserve">Section 2 describes </w:t>
      </w:r>
      <w:proofErr w:type="spellStart"/>
      <w:r>
        <w:t>nrSim</w:t>
      </w:r>
      <w:proofErr w:type="spellEnd"/>
      <w:r>
        <w:t xml:space="preserve"> architecture and key features. Section 3 lists the important configuration parameters for nrSim. Section 4 provides usage guide </w:t>
      </w:r>
      <w:r w:rsidR="00D20606">
        <w:t>to</w:t>
      </w:r>
      <w:r>
        <w:t xml:space="preserve"> </w:t>
      </w:r>
      <w:r w:rsidR="006227F5">
        <w:t>run nr</w:t>
      </w:r>
      <w:r w:rsidR="00D20606">
        <w:t>Sim in</w:t>
      </w:r>
      <w:r w:rsidR="00C37012">
        <w:t xml:space="preserve"> two different configuration modes</w:t>
      </w:r>
      <w:r w:rsidR="006227F5">
        <w:t xml:space="preserve">. </w:t>
      </w:r>
    </w:p>
    <w:p w14:paraId="37ACCBCF" w14:textId="77777777" w:rsidR="00C37012" w:rsidRDefault="00C37012" w:rsidP="00E21BB3"/>
    <w:p w14:paraId="64E50842" w14:textId="48EB44FC" w:rsidR="007E0D7D" w:rsidRDefault="001428B3" w:rsidP="0088122D">
      <w:pPr>
        <w:pStyle w:val="Heading2"/>
      </w:pPr>
      <w:bookmarkStart w:id="6" w:name="_Toc106070928"/>
      <w:bookmarkStart w:id="7" w:name="_Toc106070936"/>
      <w:bookmarkStart w:id="8" w:name="_Toc88658989"/>
      <w:bookmarkEnd w:id="5"/>
      <w:r w:rsidRPr="00640797">
        <w:t>References</w:t>
      </w:r>
      <w:bookmarkEnd w:id="6"/>
      <w:bookmarkEnd w:id="8"/>
    </w:p>
    <w:p w14:paraId="04C24DDE" w14:textId="77777777" w:rsidR="00DD2826" w:rsidRPr="00DD2826" w:rsidRDefault="00DD2826" w:rsidP="00DD2826"/>
    <w:p w14:paraId="5316ED79" w14:textId="34354940" w:rsidR="007E0D7D" w:rsidRDefault="007E0D7D" w:rsidP="00E318AB">
      <w:pPr>
        <w:pStyle w:val="ListParagraph"/>
        <w:numPr>
          <w:ilvl w:val="0"/>
          <w:numId w:val="23"/>
        </w:numPr>
        <w:jc w:val="both"/>
      </w:pPr>
      <w:r>
        <w:t>Small Cell Forum, 5G FAPI: PHY API, March 2020</w:t>
      </w:r>
    </w:p>
    <w:p w14:paraId="39EF8104" w14:textId="4D0BFC15" w:rsidR="007E0D7D" w:rsidRDefault="006E272D" w:rsidP="00E318AB">
      <w:pPr>
        <w:pStyle w:val="ListParagraph"/>
        <w:numPr>
          <w:ilvl w:val="0"/>
          <w:numId w:val="23"/>
        </w:numPr>
        <w:jc w:val="both"/>
      </w:pPr>
      <w:r>
        <w:t>O-RAN Fronthaul Working Group, Control, User and Synchronization Plan Specification, O-RAN.WG4.CUS.0-v03.00</w:t>
      </w:r>
    </w:p>
    <w:p w14:paraId="12E6C790" w14:textId="0A8FDB80" w:rsidR="006E294C" w:rsidRPr="006E294C" w:rsidRDefault="006E294C" w:rsidP="00E318AB">
      <w:pPr>
        <w:pStyle w:val="ListParagraph"/>
        <w:numPr>
          <w:ilvl w:val="0"/>
          <w:numId w:val="23"/>
        </w:numPr>
        <w:jc w:val="both"/>
      </w:pPr>
      <w:r>
        <w:t>3GPP TS 38.141-1</w:t>
      </w:r>
      <w:r w:rsidR="00C84B77">
        <w:t xml:space="preserve"> (V15.4.0)</w:t>
      </w:r>
      <w:r>
        <w:t xml:space="preserve">: </w:t>
      </w:r>
      <w:r w:rsidRPr="006E294C">
        <w:t xml:space="preserve">Base Station (BS) conformance testing Part 1: Conducted conformance testing </w:t>
      </w:r>
    </w:p>
    <w:p w14:paraId="5FD29FD9" w14:textId="3A8289DF" w:rsidR="006E294C" w:rsidRDefault="006E294C" w:rsidP="006E294C">
      <w:pPr>
        <w:ind w:left="360"/>
      </w:pPr>
    </w:p>
    <w:p w14:paraId="408045A4" w14:textId="77777777" w:rsidR="006E272D" w:rsidRDefault="006E272D" w:rsidP="006E272D"/>
    <w:bookmarkEnd w:id="7"/>
    <w:p w14:paraId="7F269B51" w14:textId="77777777" w:rsidR="006E272D" w:rsidRDefault="006E272D">
      <w:pPr>
        <w:spacing w:after="0"/>
        <w:rPr>
          <w:rFonts w:ascii="Arial" w:hAnsi="Arial" w:cs="Arial"/>
          <w:b/>
          <w:bCs/>
          <w:kern w:val="32"/>
          <w:sz w:val="32"/>
          <w:szCs w:val="32"/>
        </w:rPr>
      </w:pPr>
      <w:r>
        <w:br w:type="page"/>
      </w:r>
    </w:p>
    <w:p w14:paraId="0C3A2140" w14:textId="61D0E8C5" w:rsidR="00B25518" w:rsidRPr="00640797" w:rsidRDefault="00CB480D" w:rsidP="0088122D">
      <w:pPr>
        <w:pStyle w:val="Heading1"/>
      </w:pPr>
      <w:bookmarkStart w:id="9" w:name="_Toc88658990"/>
      <w:r>
        <w:lastRenderedPageBreak/>
        <w:t xml:space="preserve">nrSim </w:t>
      </w:r>
      <w:r w:rsidR="00070937">
        <w:t>Overview</w:t>
      </w:r>
      <w:bookmarkEnd w:id="9"/>
    </w:p>
    <w:p w14:paraId="5271AD60" w14:textId="77777777" w:rsidR="00070937" w:rsidRDefault="00070937" w:rsidP="00070937"/>
    <w:p w14:paraId="7089A1C6" w14:textId="73FAEBD5" w:rsidR="00070937" w:rsidRDefault="00070937" w:rsidP="00E318AB">
      <w:pPr>
        <w:jc w:val="both"/>
      </w:pPr>
      <w:r>
        <w:t xml:space="preserve">nrSim is a software written in </w:t>
      </w:r>
      <w:proofErr w:type="spellStart"/>
      <w:r>
        <w:t>Matlab</w:t>
      </w:r>
      <w:proofErr w:type="spellEnd"/>
      <w:r>
        <w:t xml:space="preserve"> to serve as a reference model for Aerial cuBB design</w:t>
      </w:r>
      <w:r w:rsidR="00DC27A2">
        <w:t xml:space="preserve"> and verification</w:t>
      </w:r>
      <w:r>
        <w:t>, which covers from L1/L2 FAPI interface (ref-</w:t>
      </w:r>
      <w:r w:rsidR="006E294C">
        <w:t>1</w:t>
      </w:r>
      <w:r>
        <w:t>) to O-DU/O-RU FH interface (ref-</w:t>
      </w:r>
      <w:r w:rsidR="006E294C">
        <w:t>2</w:t>
      </w:r>
      <w:r>
        <w:t xml:space="preserve">). </w:t>
      </w:r>
    </w:p>
    <w:p w14:paraId="67134BE5" w14:textId="77777777" w:rsidR="00C37012" w:rsidRDefault="00C37012" w:rsidP="00070937"/>
    <w:p w14:paraId="68C5BA74" w14:textId="2D31FAB7" w:rsidR="00070937" w:rsidRDefault="00070937" w:rsidP="00E21BB3">
      <w:pPr>
        <w:pStyle w:val="Heading2"/>
      </w:pPr>
      <w:bookmarkStart w:id="10" w:name="_Toc88658991"/>
      <w:proofErr w:type="spellStart"/>
      <w:r>
        <w:t>nrSim</w:t>
      </w:r>
      <w:proofErr w:type="spellEnd"/>
      <w:r>
        <w:t xml:space="preserve"> Architecture</w:t>
      </w:r>
      <w:bookmarkEnd w:id="10"/>
    </w:p>
    <w:p w14:paraId="716C19BE" w14:textId="77777777" w:rsidR="00DD2826" w:rsidRPr="00DD2826" w:rsidRDefault="00DD2826" w:rsidP="00DD2826"/>
    <w:p w14:paraId="0B12DB90" w14:textId="4EFD575D" w:rsidR="00CE1EBF" w:rsidRDefault="00E21BB3" w:rsidP="001A35B2">
      <w:pPr>
        <w:jc w:val="both"/>
      </w:pPr>
      <w:r>
        <w:t xml:space="preserve">The core </w:t>
      </w:r>
      <w:r w:rsidR="00352C09">
        <w:t xml:space="preserve">of </w:t>
      </w:r>
      <w:proofErr w:type="spellStart"/>
      <w:r w:rsidR="00352C09">
        <w:t>nrSim</w:t>
      </w:r>
      <w:proofErr w:type="spellEnd"/>
      <w:r w:rsidR="00352C09">
        <w:t xml:space="preserve"> is the </w:t>
      </w:r>
      <w:r>
        <w:t xml:space="preserve">simulation engine </w:t>
      </w:r>
      <w:proofErr w:type="spellStart"/>
      <w:r w:rsidRPr="00957F48">
        <w:rPr>
          <w:rFonts w:ascii="Courier" w:eastAsia="Calibri" w:hAnsi="Courier" w:cs="Courier"/>
          <w:color w:val="000000"/>
          <w:sz w:val="20"/>
          <w:szCs w:val="20"/>
        </w:rPr>
        <w:t>nrSimulator.m</w:t>
      </w:r>
      <w:proofErr w:type="spellEnd"/>
      <w:r>
        <w:t xml:space="preserve">, which includes </w:t>
      </w:r>
      <w:proofErr w:type="spellStart"/>
      <w:r w:rsidR="00507FA5">
        <w:t>M</w:t>
      </w:r>
      <w:r>
        <w:t>atlab</w:t>
      </w:r>
      <w:proofErr w:type="spellEnd"/>
      <w:r>
        <w:t xml:space="preserve"> models for gNB transmitter and receiver, MIMO fading channel and UE transmitter</w:t>
      </w:r>
      <w:r w:rsidR="00C04510">
        <w:t xml:space="preserve"> and receiver</w:t>
      </w:r>
      <w:r>
        <w:t xml:space="preserve">.  </w:t>
      </w:r>
      <w:proofErr w:type="spellStart"/>
      <w:r w:rsidRPr="00957F48">
        <w:rPr>
          <w:rFonts w:ascii="Courier" w:eastAsia="Calibri" w:hAnsi="Courier" w:cs="Courier"/>
          <w:color w:val="000000"/>
          <w:sz w:val="20"/>
          <w:szCs w:val="20"/>
        </w:rPr>
        <w:t>nrSimulator.m</w:t>
      </w:r>
      <w:proofErr w:type="spellEnd"/>
      <w:r>
        <w:t xml:space="preserve"> can be called by </w:t>
      </w:r>
      <w:proofErr w:type="spellStart"/>
      <w:r w:rsidRPr="00957F48">
        <w:rPr>
          <w:rFonts w:ascii="Courier" w:eastAsia="Calibri" w:hAnsi="Courier" w:cs="Courier"/>
          <w:color w:val="000000"/>
          <w:sz w:val="20"/>
          <w:szCs w:val="20"/>
        </w:rPr>
        <w:t>runSim.m</w:t>
      </w:r>
      <w:proofErr w:type="spellEnd"/>
      <w:r>
        <w:t xml:space="preserve"> </w:t>
      </w:r>
      <w:r w:rsidR="00507FA5">
        <w:t>with</w:t>
      </w:r>
      <w:r>
        <w:t xml:space="preserve"> </w:t>
      </w:r>
      <w:r w:rsidR="00507FA5">
        <w:t>external configuration mode</w:t>
      </w:r>
      <w:r>
        <w:t xml:space="preserve"> or by </w:t>
      </w:r>
      <w:proofErr w:type="spellStart"/>
      <w:r w:rsidRPr="00957F48">
        <w:rPr>
          <w:rFonts w:ascii="Courier" w:eastAsia="Calibri" w:hAnsi="Courier" w:cs="Courier"/>
          <w:color w:val="000000"/>
          <w:sz w:val="20"/>
          <w:szCs w:val="20"/>
        </w:rPr>
        <w:t>runRegression.m</w:t>
      </w:r>
      <w:proofErr w:type="spellEnd"/>
      <w:r w:rsidR="00507FA5">
        <w:t xml:space="preserve"> </w:t>
      </w:r>
      <w:r w:rsidR="00CB259E">
        <w:t xml:space="preserve">through </w:t>
      </w:r>
      <w:proofErr w:type="spellStart"/>
      <w:r w:rsidR="00CB259E" w:rsidRPr="00CB259E">
        <w:rPr>
          <w:rFonts w:ascii="Courier" w:eastAsia="Calibri" w:hAnsi="Courier" w:cs="Courier"/>
          <w:color w:val="000000"/>
          <w:sz w:val="20"/>
          <w:szCs w:val="20"/>
        </w:rPr>
        <w:t>testPerformance.m</w:t>
      </w:r>
      <w:proofErr w:type="spellEnd"/>
      <w:r w:rsidR="00CB259E">
        <w:t xml:space="preserve"> and </w:t>
      </w:r>
      <w:proofErr w:type="spellStart"/>
      <w:r w:rsidR="00CB259E" w:rsidRPr="00CB259E">
        <w:rPr>
          <w:rFonts w:ascii="Courier" w:eastAsia="Calibri" w:hAnsi="Courier" w:cs="Courier"/>
          <w:color w:val="000000"/>
          <w:sz w:val="20"/>
          <w:szCs w:val="20"/>
        </w:rPr>
        <w:t>testCompGenTV.m</w:t>
      </w:r>
      <w:proofErr w:type="spellEnd"/>
      <w:r w:rsidR="00CB259E">
        <w:t xml:space="preserve"> </w:t>
      </w:r>
      <w:r w:rsidR="00507FA5">
        <w:t>with internal configuration mode</w:t>
      </w:r>
      <w:r>
        <w:t xml:space="preserve">. </w:t>
      </w:r>
    </w:p>
    <w:p w14:paraId="0AE5337B" w14:textId="77777777" w:rsidR="001A35B2" w:rsidRDefault="001A35B2" w:rsidP="00E918AF">
      <w:pPr>
        <w:jc w:val="center"/>
      </w:pPr>
      <w:bookmarkStart w:id="11" w:name="_Toc106070944"/>
    </w:p>
    <w:p w14:paraId="13BA19F1" w14:textId="5A18F7BF" w:rsidR="00070937" w:rsidRDefault="00C04510" w:rsidP="00E918AF">
      <w:pPr>
        <w:jc w:val="center"/>
      </w:pPr>
      <w:r>
        <w:rPr>
          <w:noProof/>
        </w:rPr>
        <w:drawing>
          <wp:inline distT="0" distB="0" distL="0" distR="0" wp14:anchorId="1B49BB5C" wp14:editId="76A589A4">
            <wp:extent cx="5372100" cy="36703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4B33" w14:textId="4E4A79E0" w:rsidR="00833E54" w:rsidRDefault="00070937" w:rsidP="0088122D">
      <w:pPr>
        <w:pStyle w:val="Heading2"/>
      </w:pPr>
      <w:bookmarkStart w:id="12" w:name="_Toc88658992"/>
      <w:r>
        <w:t>nrSim Features</w:t>
      </w:r>
      <w:bookmarkEnd w:id="12"/>
    </w:p>
    <w:p w14:paraId="203C625E" w14:textId="77777777" w:rsidR="00C37012" w:rsidRDefault="00C37012" w:rsidP="0088122D"/>
    <w:p w14:paraId="57AAD575" w14:textId="26B525A7" w:rsidR="00823041" w:rsidRDefault="008808D0" w:rsidP="00E318AB">
      <w:pPr>
        <w:jc w:val="both"/>
      </w:pPr>
      <w:r>
        <w:t xml:space="preserve">To support Aerial cuBB design and verification, </w:t>
      </w:r>
      <w:proofErr w:type="spellStart"/>
      <w:r>
        <w:t>nrSim</w:t>
      </w:r>
      <w:proofErr w:type="spellEnd"/>
      <w:r>
        <w:t xml:space="preserve"> provide</w:t>
      </w:r>
      <w:r w:rsidR="00823041">
        <w:t>s</w:t>
      </w:r>
      <w:r>
        <w:t xml:space="preserve"> </w:t>
      </w:r>
      <w:r w:rsidR="001A35B2">
        <w:t>four</w:t>
      </w:r>
      <w:r>
        <w:t xml:space="preserve"> major </w:t>
      </w:r>
      <w:r w:rsidR="00E21BB3">
        <w:t>features</w:t>
      </w:r>
      <w:r>
        <w:t xml:space="preserve">: </w:t>
      </w:r>
      <w:r w:rsidR="00823041">
        <w:t xml:space="preserve"> w</w:t>
      </w:r>
      <w:r>
        <w:t>aveform compliance test</w:t>
      </w:r>
      <w:r w:rsidR="00823041">
        <w:t>, test vector generation</w:t>
      </w:r>
      <w:r w:rsidR="001A35B2">
        <w:t>, captured samples analysis</w:t>
      </w:r>
      <w:r w:rsidR="00823041">
        <w:t xml:space="preserve"> and </w:t>
      </w:r>
      <w:r w:rsidR="006110F5">
        <w:t>PHY</w:t>
      </w:r>
      <w:r w:rsidR="00833E54">
        <w:t xml:space="preserve"> </w:t>
      </w:r>
      <w:r w:rsidR="00823041">
        <w:t xml:space="preserve">performance </w:t>
      </w:r>
      <w:r w:rsidR="008B74F0">
        <w:t>simulation</w:t>
      </w:r>
      <w:r w:rsidR="00823041">
        <w:t xml:space="preserve">. </w:t>
      </w:r>
    </w:p>
    <w:p w14:paraId="4796868A" w14:textId="77777777" w:rsidR="00C37012" w:rsidRDefault="00C37012" w:rsidP="0088122D"/>
    <w:p w14:paraId="29C7A175" w14:textId="1D998C79" w:rsidR="00833E54" w:rsidRPr="00640797" w:rsidRDefault="00833E54" w:rsidP="00070937">
      <w:pPr>
        <w:pStyle w:val="Heading3"/>
      </w:pPr>
      <w:bookmarkStart w:id="13" w:name="_Toc88658993"/>
      <w:r>
        <w:lastRenderedPageBreak/>
        <w:t>Waveform Compliance Test</w:t>
      </w:r>
      <w:bookmarkEnd w:id="13"/>
    </w:p>
    <w:p w14:paraId="7BCEFCBE" w14:textId="77777777" w:rsidR="00C37012" w:rsidRDefault="00C37012" w:rsidP="0088122D"/>
    <w:p w14:paraId="59AF7F3F" w14:textId="3766A8BC" w:rsidR="008808D0" w:rsidRDefault="00833E54" w:rsidP="00E318AB">
      <w:pPr>
        <w:jc w:val="both"/>
      </w:pPr>
      <w:r>
        <w:t>The purpose of waveform compliance test is to make sure our understanding of 3GPP standards regarding signal waveform generation is correct. It is achieved by c</w:t>
      </w:r>
      <w:r w:rsidR="008808D0">
        <w:t>heck</w:t>
      </w:r>
      <w:r w:rsidR="00CE1EBF">
        <w:t>ing</w:t>
      </w:r>
      <w:r w:rsidR="008808D0">
        <w:t xml:space="preserve"> </w:t>
      </w:r>
      <w:proofErr w:type="spellStart"/>
      <w:r>
        <w:t>nrSim</w:t>
      </w:r>
      <w:proofErr w:type="spellEnd"/>
      <w:r>
        <w:t xml:space="preserve"> generated signal </w:t>
      </w:r>
      <w:r w:rsidR="008808D0">
        <w:t xml:space="preserve">against </w:t>
      </w:r>
      <w:proofErr w:type="spellStart"/>
      <w:r w:rsidR="008808D0">
        <w:t>Matlab</w:t>
      </w:r>
      <w:proofErr w:type="spellEnd"/>
      <w:r>
        <w:t xml:space="preserve"> 5G Toolbox generated </w:t>
      </w:r>
      <w:r w:rsidR="00E318AB">
        <w:t>signal</w:t>
      </w:r>
      <w:r w:rsidR="008B74F0">
        <w:t xml:space="preserve">. </w:t>
      </w:r>
    </w:p>
    <w:p w14:paraId="00776B78" w14:textId="6E7B2DB1" w:rsidR="008808D0" w:rsidRDefault="008808D0" w:rsidP="0088122D"/>
    <w:p w14:paraId="1C1F49AD" w14:textId="4DE207BC" w:rsidR="008808D0" w:rsidRDefault="00CE1EBF" w:rsidP="008B74F0">
      <w:pPr>
        <w:jc w:val="center"/>
      </w:pPr>
      <w:r>
        <w:rPr>
          <w:noProof/>
          <w:lang w:eastAsia="zh-CN"/>
        </w:rPr>
        <w:drawing>
          <wp:inline distT="0" distB="0" distL="0" distR="0" wp14:anchorId="55041144" wp14:editId="2B27DEB9">
            <wp:extent cx="3543300" cy="2661439"/>
            <wp:effectExtent l="0" t="0" r="0" b="5715"/>
            <wp:docPr id="367" name="图片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847" cy="266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A3A9A" w14:textId="77777777" w:rsidR="008808D0" w:rsidRDefault="008808D0" w:rsidP="0088122D"/>
    <w:p w14:paraId="4DB29BFE" w14:textId="2D662231" w:rsidR="007A522A" w:rsidRPr="00640797" w:rsidRDefault="007A522A" w:rsidP="00070937">
      <w:pPr>
        <w:pStyle w:val="Heading3"/>
      </w:pPr>
      <w:bookmarkStart w:id="14" w:name="_Toc88658994"/>
      <w:r>
        <w:t>Test Vector Generation</w:t>
      </w:r>
      <w:bookmarkEnd w:id="14"/>
    </w:p>
    <w:p w14:paraId="4EC2EF7F" w14:textId="77777777" w:rsidR="00C37012" w:rsidRDefault="00C37012" w:rsidP="0088122D"/>
    <w:p w14:paraId="1A34D618" w14:textId="3BAAA114" w:rsidR="00B57B9A" w:rsidRDefault="00CE1EBF" w:rsidP="00E318AB">
      <w:pPr>
        <w:jc w:val="both"/>
      </w:pPr>
      <w:r>
        <w:t>nrSim can generate test vectors for L2/L1 FAPI PDU, cuPHY channel pipeline API parameters, cuPHY channel pipeline output and the</w:t>
      </w:r>
      <w:r w:rsidR="008B74F0">
        <w:t xml:space="preserve"> compressed samples in </w:t>
      </w:r>
      <w:r w:rsidR="006E294C">
        <w:t>a</w:t>
      </w:r>
      <w:r w:rsidR="008B74F0">
        <w:t xml:space="preserve"> slot. </w:t>
      </w:r>
    </w:p>
    <w:p w14:paraId="4E1F5698" w14:textId="77777777" w:rsidR="00B57B9A" w:rsidRDefault="00B57B9A" w:rsidP="0088122D"/>
    <w:p w14:paraId="1C432082" w14:textId="5C7686A6" w:rsidR="00B57B9A" w:rsidRDefault="00B57B9A" w:rsidP="0088122D">
      <w:r>
        <w:rPr>
          <w:noProof/>
          <w:lang w:eastAsia="zh-CN"/>
        </w:rPr>
        <w:drawing>
          <wp:inline distT="0" distB="0" distL="0" distR="0" wp14:anchorId="4A1870AF" wp14:editId="72E81FF8">
            <wp:extent cx="5943600" cy="2665095"/>
            <wp:effectExtent l="0" t="0" r="0" b="1905"/>
            <wp:docPr id="368" name="图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9D578" w14:textId="77777777" w:rsidR="00B57B9A" w:rsidRDefault="00B57B9A" w:rsidP="0088122D"/>
    <w:p w14:paraId="15FE6BBB" w14:textId="7806143B" w:rsidR="00823041" w:rsidRDefault="00291912" w:rsidP="0088122D">
      <w:r>
        <w:t>Two types of test vectors will be generated for each test case</w:t>
      </w:r>
      <w:r w:rsidR="00DC27A2">
        <w:t xml:space="preserve"> configuration</w:t>
      </w:r>
      <w:r>
        <w:t>.</w:t>
      </w:r>
    </w:p>
    <w:p w14:paraId="297AD90A" w14:textId="74B334D2" w:rsidR="00291912" w:rsidRDefault="00291912" w:rsidP="00E318AB">
      <w:pPr>
        <w:pStyle w:val="ListParagraph"/>
        <w:numPr>
          <w:ilvl w:val="0"/>
          <w:numId w:val="28"/>
        </w:numPr>
        <w:jc w:val="both"/>
      </w:pPr>
      <w:r>
        <w:t>FAPI test vector includ</w:t>
      </w:r>
      <w:r w:rsidR="00C37012">
        <w:t>ing</w:t>
      </w:r>
      <w:r>
        <w:t xml:space="preserve"> FAPI PDU for all the channels </w:t>
      </w:r>
      <w:r w:rsidR="00DC27A2">
        <w:t xml:space="preserve">in this slot </w:t>
      </w:r>
      <w:r>
        <w:t xml:space="preserve">and FH compressed samples for this slot. There is only one FAPI TV per slot. </w:t>
      </w:r>
    </w:p>
    <w:p w14:paraId="72265BD5" w14:textId="1B244107" w:rsidR="00291912" w:rsidRDefault="00291912" w:rsidP="00E318AB">
      <w:pPr>
        <w:pStyle w:val="ListParagraph"/>
        <w:numPr>
          <w:ilvl w:val="0"/>
          <w:numId w:val="28"/>
        </w:numPr>
        <w:jc w:val="both"/>
      </w:pPr>
      <w:proofErr w:type="spellStart"/>
      <w:r>
        <w:t>cuPHY</w:t>
      </w:r>
      <w:proofErr w:type="spellEnd"/>
      <w:r>
        <w:t xml:space="preserve"> test vector includ</w:t>
      </w:r>
      <w:r w:rsidR="00C37012">
        <w:t>ing</w:t>
      </w:r>
      <w:r>
        <w:t xml:space="preserve"> </w:t>
      </w:r>
      <w:proofErr w:type="spellStart"/>
      <w:r>
        <w:t>cuPHY</w:t>
      </w:r>
      <w:proofErr w:type="spellEnd"/>
      <w:r>
        <w:t xml:space="preserve"> parameters and </w:t>
      </w:r>
      <w:r w:rsidR="00DC27A2">
        <w:t>input/</w:t>
      </w:r>
      <w:r>
        <w:t>output for a cuPHY channel pipeline call. There can be multiple cuPHY TV</w:t>
      </w:r>
      <w:r w:rsidR="00DC27A2">
        <w:t>s</w:t>
      </w:r>
      <w:r>
        <w:t xml:space="preserve"> per slot. </w:t>
      </w:r>
    </w:p>
    <w:p w14:paraId="7531867D" w14:textId="40476EB5" w:rsidR="007A522A" w:rsidRDefault="007A522A" w:rsidP="0088122D"/>
    <w:p w14:paraId="723E9AEE" w14:textId="23CE363A" w:rsidR="001A35B2" w:rsidRDefault="001A35B2" w:rsidP="001A35B2">
      <w:pPr>
        <w:pStyle w:val="Heading3"/>
      </w:pPr>
      <w:bookmarkStart w:id="15" w:name="_Toc88658995"/>
      <w:r>
        <w:t>Captured Sample Analysis</w:t>
      </w:r>
      <w:bookmarkEnd w:id="15"/>
    </w:p>
    <w:p w14:paraId="390310C8" w14:textId="77777777" w:rsidR="001A35B2" w:rsidRPr="001A35B2" w:rsidRDefault="001A35B2" w:rsidP="001A35B2"/>
    <w:p w14:paraId="0F6EDE5D" w14:textId="455D8FE0" w:rsidR="001A35B2" w:rsidRDefault="001A35B2" w:rsidP="0088122D">
      <w:r>
        <w:t xml:space="preserve">Captured samples from FH (fronthaul) between O-DU and O-RU can be feed into </w:t>
      </w:r>
      <w:proofErr w:type="spellStart"/>
      <w:r>
        <w:t>nrSim</w:t>
      </w:r>
      <w:proofErr w:type="spellEnd"/>
      <w:r>
        <w:t xml:space="preserve"> for RX detection and signal quality analysis. The samples can be compressed or un-compressed. </w:t>
      </w:r>
    </w:p>
    <w:p w14:paraId="31655B85" w14:textId="77777777" w:rsidR="001A35B2" w:rsidRDefault="001A35B2" w:rsidP="0088122D"/>
    <w:p w14:paraId="20FDBE8B" w14:textId="0F8771A6" w:rsidR="008B74F0" w:rsidRPr="00640797" w:rsidRDefault="006110F5" w:rsidP="00070937">
      <w:pPr>
        <w:pStyle w:val="Heading3"/>
      </w:pPr>
      <w:bookmarkStart w:id="16" w:name="_Toc88658996"/>
      <w:r>
        <w:t xml:space="preserve">PHY </w:t>
      </w:r>
      <w:r w:rsidR="008B74F0">
        <w:t xml:space="preserve">Performance </w:t>
      </w:r>
      <w:r>
        <w:t>Simulation</w:t>
      </w:r>
      <w:bookmarkEnd w:id="16"/>
    </w:p>
    <w:p w14:paraId="58DF5D9E" w14:textId="77777777" w:rsidR="00C37012" w:rsidRDefault="00C37012" w:rsidP="008B74F0"/>
    <w:p w14:paraId="5C77AD76" w14:textId="218B992B" w:rsidR="00823041" w:rsidRDefault="008B74F0" w:rsidP="00E318AB">
      <w:pPr>
        <w:jc w:val="both"/>
      </w:pPr>
      <w:r>
        <w:t xml:space="preserve">The purpose of this test is to make sure that Aerial PHY performance can meet 3GPP requirement </w:t>
      </w:r>
      <w:r w:rsidR="00507FA5">
        <w:t>by checking</w:t>
      </w:r>
      <w:r>
        <w:t xml:space="preserve"> </w:t>
      </w:r>
      <w:r w:rsidR="00E21BB3">
        <w:t xml:space="preserve">nrSim </w:t>
      </w:r>
      <w:r>
        <w:t xml:space="preserve">performance simulation </w:t>
      </w:r>
      <w:r w:rsidR="00507FA5">
        <w:t>result</w:t>
      </w:r>
      <w:r w:rsidR="00E318AB">
        <w:t>s</w:t>
      </w:r>
      <w:r w:rsidR="00507FA5">
        <w:t xml:space="preserve"> </w:t>
      </w:r>
      <w:r>
        <w:t xml:space="preserve">with the </w:t>
      </w:r>
      <w:r w:rsidR="00E21BB3">
        <w:t xml:space="preserve">same </w:t>
      </w:r>
      <w:r>
        <w:t xml:space="preserve">channel condition and </w:t>
      </w:r>
      <w:r w:rsidR="00E21BB3">
        <w:t>test configuration specified by the 3GPP standard</w:t>
      </w:r>
      <w:r w:rsidR="006E294C">
        <w:t xml:space="preserve"> (</w:t>
      </w:r>
      <w:proofErr w:type="gramStart"/>
      <w:r w:rsidR="006E294C">
        <w:t>ref-3</w:t>
      </w:r>
      <w:proofErr w:type="gramEnd"/>
      <w:r w:rsidR="006E294C">
        <w:t>)</w:t>
      </w:r>
      <w:r w:rsidR="00E21BB3">
        <w:t xml:space="preserve">. </w:t>
      </w:r>
    </w:p>
    <w:bookmarkEnd w:id="11"/>
    <w:p w14:paraId="37EF6D12" w14:textId="77777777" w:rsidR="006E272D" w:rsidRDefault="006E272D">
      <w:pPr>
        <w:spacing w:after="0"/>
        <w:rPr>
          <w:rFonts w:ascii="Arial" w:hAnsi="Arial" w:cs="Arial"/>
          <w:b/>
          <w:bCs/>
          <w:kern w:val="32"/>
          <w:sz w:val="32"/>
          <w:szCs w:val="32"/>
        </w:rPr>
      </w:pPr>
      <w:r>
        <w:br w:type="page"/>
      </w:r>
    </w:p>
    <w:p w14:paraId="474C7A8E" w14:textId="772740D7" w:rsidR="00B25518" w:rsidRPr="00640797" w:rsidRDefault="00352C09" w:rsidP="0088122D">
      <w:pPr>
        <w:pStyle w:val="Heading1"/>
      </w:pPr>
      <w:bookmarkStart w:id="17" w:name="_Toc88658997"/>
      <w:r>
        <w:lastRenderedPageBreak/>
        <w:t>nrSim Configuration</w:t>
      </w:r>
      <w:bookmarkEnd w:id="17"/>
    </w:p>
    <w:p w14:paraId="3E94B0A0" w14:textId="77777777" w:rsidR="00352C09" w:rsidRDefault="00352C09" w:rsidP="0088122D"/>
    <w:p w14:paraId="13ACD111" w14:textId="01E9D10B" w:rsidR="00C84B77" w:rsidRDefault="00352C09" w:rsidP="00E318AB">
      <w:pPr>
        <w:jc w:val="both"/>
      </w:pPr>
      <w:r>
        <w:t xml:space="preserve">The input to the simulation engine </w:t>
      </w:r>
      <w:proofErr w:type="spellStart"/>
      <w:r w:rsidRPr="00957F48">
        <w:rPr>
          <w:rFonts w:ascii="Courier" w:hAnsi="Courier" w:cs="Courier"/>
          <w:color w:val="000000"/>
          <w:sz w:val="20"/>
          <w:szCs w:val="20"/>
        </w:rPr>
        <w:t>nrSimulator.m</w:t>
      </w:r>
      <w:proofErr w:type="spellEnd"/>
      <w:r>
        <w:t xml:space="preserve"> is a single data structure </w:t>
      </w:r>
      <w:proofErr w:type="spellStart"/>
      <w:r w:rsidRPr="00957F48">
        <w:rPr>
          <w:rFonts w:ascii="Courier" w:hAnsi="Courier" w:cs="Courier"/>
          <w:color w:val="000000"/>
          <w:sz w:val="20"/>
          <w:szCs w:val="20"/>
        </w:rPr>
        <w:t>SysPar</w:t>
      </w:r>
      <w:proofErr w:type="spellEnd"/>
      <w:r w:rsidR="00EE7A92">
        <w:t>, which includes all the 3GPP related configuration</w:t>
      </w:r>
      <w:r w:rsidR="00C37012">
        <w:t>s</w:t>
      </w:r>
      <w:r w:rsidR="00EE7A92">
        <w:t xml:space="preserve"> and simulation control related configuration</w:t>
      </w:r>
      <w:r w:rsidR="00C37012">
        <w:t>s</w:t>
      </w:r>
      <w:r>
        <w:t xml:space="preserve">. </w:t>
      </w:r>
      <w:r w:rsidR="00B07A8B">
        <w:t xml:space="preserve"> </w:t>
      </w:r>
      <w:r w:rsidR="00A52B08">
        <w:t xml:space="preserve">The outputs of </w:t>
      </w:r>
      <w:proofErr w:type="spellStart"/>
      <w:r w:rsidR="00A52B08" w:rsidRPr="00957F48">
        <w:rPr>
          <w:rFonts w:ascii="Courier" w:hAnsi="Courier" w:cs="Courier"/>
          <w:color w:val="000000"/>
          <w:sz w:val="20"/>
          <w:szCs w:val="20"/>
        </w:rPr>
        <w:t>nrSimulatior</w:t>
      </w:r>
      <w:proofErr w:type="spellEnd"/>
      <w:r w:rsidR="00A52B08">
        <w:t xml:space="preserve"> include </w:t>
      </w:r>
      <w:proofErr w:type="spellStart"/>
      <w:r w:rsidR="00817E22" w:rsidRPr="00957F48">
        <w:rPr>
          <w:rFonts w:ascii="Courier" w:hAnsi="Courier" w:cs="Courier"/>
          <w:color w:val="000000"/>
          <w:sz w:val="20"/>
          <w:szCs w:val="20"/>
        </w:rPr>
        <w:t>SysPar</w:t>
      </w:r>
      <w:proofErr w:type="spellEnd"/>
      <w:r w:rsidR="00817E22">
        <w:t xml:space="preserve">, </w:t>
      </w:r>
      <w:r w:rsidR="00817E22" w:rsidRPr="00957F48">
        <w:rPr>
          <w:rFonts w:ascii="Courier" w:hAnsi="Courier" w:cs="Courier"/>
          <w:color w:val="000000"/>
          <w:sz w:val="20"/>
          <w:szCs w:val="20"/>
        </w:rPr>
        <w:t>UE</w:t>
      </w:r>
      <w:r w:rsidR="00DD2826">
        <w:t xml:space="preserve"> (array of structures for all UEs) </w:t>
      </w:r>
      <w:r w:rsidR="00817E22">
        <w:t xml:space="preserve">and </w:t>
      </w:r>
      <w:proofErr w:type="spellStart"/>
      <w:r w:rsidR="00817E22" w:rsidRPr="00957F48">
        <w:rPr>
          <w:rFonts w:ascii="Courier" w:hAnsi="Courier" w:cs="Courier"/>
          <w:color w:val="000000"/>
          <w:sz w:val="20"/>
          <w:szCs w:val="20"/>
        </w:rPr>
        <w:t>gNB</w:t>
      </w:r>
      <w:proofErr w:type="spellEnd"/>
      <w:r w:rsidR="00DD2826">
        <w:t xml:space="preserve"> (structure for </w:t>
      </w:r>
      <w:proofErr w:type="spellStart"/>
      <w:r w:rsidR="00DD2826">
        <w:t>gNB</w:t>
      </w:r>
      <w:proofErr w:type="spellEnd"/>
      <w:r w:rsidR="00DD2826">
        <w:t xml:space="preserve">). </w:t>
      </w:r>
    </w:p>
    <w:p w14:paraId="37CBDB96" w14:textId="77777777" w:rsidR="00C84B77" w:rsidRDefault="00C84B77" w:rsidP="00C84B77">
      <w:pPr>
        <w:autoSpaceDE w:val="0"/>
        <w:autoSpaceDN w:val="0"/>
        <w:adjustRightInd w:val="0"/>
        <w:spacing w:after="0"/>
        <w:rPr>
          <w:rFonts w:ascii="Courier" w:hAnsi="Courier" w:cs="Courier"/>
          <w:color w:val="000000"/>
          <w:sz w:val="20"/>
          <w:szCs w:val="20"/>
        </w:rPr>
      </w:pPr>
    </w:p>
    <w:p w14:paraId="0A33306A" w14:textId="4E515415" w:rsidR="00C84B77" w:rsidRDefault="00C84B77" w:rsidP="00C84B77">
      <w:pPr>
        <w:autoSpaceDE w:val="0"/>
        <w:autoSpaceDN w:val="0"/>
        <w:adjustRightInd w:val="0"/>
        <w:spacing w:after="0"/>
        <w:rPr>
          <w:rFonts w:ascii="Courier" w:hAnsi="Courier"/>
        </w:rPr>
      </w:pPr>
      <w:r>
        <w:rPr>
          <w:rFonts w:ascii="Courier" w:hAnsi="Courier" w:cs="Courier"/>
          <w:color w:val="000000"/>
          <w:sz w:val="20"/>
          <w:szCs w:val="20"/>
        </w:rPr>
        <w:t>[</w:t>
      </w:r>
      <w:proofErr w:type="spellStart"/>
      <w:r>
        <w:rPr>
          <w:rFonts w:ascii="Courier" w:hAnsi="Courier" w:cs="Courier"/>
          <w:color w:val="000000"/>
          <w:sz w:val="20"/>
          <w:szCs w:val="20"/>
        </w:rPr>
        <w:t>SysPar</w:t>
      </w:r>
      <w:proofErr w:type="spellEnd"/>
      <w:r>
        <w:rPr>
          <w:rFonts w:ascii="Courier" w:hAnsi="Courier" w:cs="Courier"/>
          <w:color w:val="000000"/>
          <w:sz w:val="20"/>
          <w:szCs w:val="20"/>
        </w:rPr>
        <w:t xml:space="preserve">, UE, </w:t>
      </w:r>
      <w:proofErr w:type="spellStart"/>
      <w:r>
        <w:rPr>
          <w:rFonts w:ascii="Courier" w:hAnsi="Courier" w:cs="Courier"/>
          <w:color w:val="000000"/>
          <w:sz w:val="20"/>
          <w:szCs w:val="20"/>
        </w:rPr>
        <w:t>gNB</w:t>
      </w:r>
      <w:proofErr w:type="spellEnd"/>
      <w:r w:rsidR="00DD2826">
        <w:rPr>
          <w:rFonts w:ascii="Courier" w:hAnsi="Courier" w:cs="Courier"/>
          <w:color w:val="000000"/>
          <w:sz w:val="20"/>
          <w:szCs w:val="20"/>
        </w:rPr>
        <w:t>]</w:t>
      </w:r>
      <w:r>
        <w:rPr>
          <w:rFonts w:ascii="Courier" w:hAnsi="Courier" w:cs="Courier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" w:hAnsi="Courier" w:cs="Courier"/>
          <w:color w:val="000000"/>
          <w:sz w:val="20"/>
          <w:szCs w:val="20"/>
        </w:rPr>
        <w:t>nrSimulator</w:t>
      </w:r>
      <w:proofErr w:type="spellEnd"/>
      <w:r>
        <w:rPr>
          <w:rFonts w:ascii="Courier" w:hAnsi="Courier" w:cs="Courier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" w:hAnsi="Courier" w:cs="Courier"/>
          <w:color w:val="000000"/>
          <w:sz w:val="20"/>
          <w:szCs w:val="20"/>
        </w:rPr>
        <w:t>SysPar</w:t>
      </w:r>
      <w:proofErr w:type="spellEnd"/>
      <w:r>
        <w:rPr>
          <w:rFonts w:ascii="Courier" w:hAnsi="Courier" w:cs="Courier"/>
          <w:color w:val="000000"/>
          <w:sz w:val="20"/>
          <w:szCs w:val="20"/>
        </w:rPr>
        <w:t>)</w:t>
      </w:r>
    </w:p>
    <w:p w14:paraId="63E84099" w14:textId="77777777" w:rsidR="00C84B77" w:rsidRDefault="00C84B77" w:rsidP="0088122D"/>
    <w:p w14:paraId="7DEF6A70" w14:textId="41689350" w:rsidR="00352C09" w:rsidRDefault="00695159" w:rsidP="00E318AB">
      <w:pPr>
        <w:jc w:val="both"/>
      </w:pPr>
      <w:proofErr w:type="spellStart"/>
      <w:r>
        <w:t>Matlab</w:t>
      </w:r>
      <w:proofErr w:type="spellEnd"/>
      <w:r>
        <w:t xml:space="preserve"> functions listed in the table below generate the default configuration for the parameters in </w:t>
      </w:r>
      <w:proofErr w:type="spellStart"/>
      <w:r w:rsidRPr="00957F48">
        <w:rPr>
          <w:rFonts w:ascii="Courier" w:hAnsi="Courier" w:cs="Courier"/>
          <w:color w:val="000000"/>
          <w:sz w:val="20"/>
          <w:szCs w:val="20"/>
        </w:rPr>
        <w:t>SysPar</w:t>
      </w:r>
      <w:proofErr w:type="spellEnd"/>
      <w:r>
        <w:t xml:space="preserve">.  </w:t>
      </w:r>
    </w:p>
    <w:p w14:paraId="773813D8" w14:textId="77777777" w:rsidR="006E272D" w:rsidRDefault="006E272D" w:rsidP="008812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491"/>
        <w:gridCol w:w="4497"/>
        <w:gridCol w:w="1888"/>
      </w:tblGrid>
      <w:tr w:rsidR="00706A91" w14:paraId="418D7ED3" w14:textId="77777777" w:rsidTr="00DD2826">
        <w:tc>
          <w:tcPr>
            <w:tcW w:w="1474" w:type="dxa"/>
          </w:tcPr>
          <w:p w14:paraId="4877E911" w14:textId="05BE512F" w:rsidR="00706A91" w:rsidRPr="00CB259E" w:rsidRDefault="00706A9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Data structure</w:t>
            </w:r>
          </w:p>
        </w:tc>
        <w:tc>
          <w:tcPr>
            <w:tcW w:w="1491" w:type="dxa"/>
          </w:tcPr>
          <w:p w14:paraId="2CA1BF68" w14:textId="4F7B0AF6" w:rsidR="00706A91" w:rsidRPr="00CB259E" w:rsidRDefault="00706A9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Field</w:t>
            </w:r>
          </w:p>
        </w:tc>
        <w:tc>
          <w:tcPr>
            <w:tcW w:w="4497" w:type="dxa"/>
          </w:tcPr>
          <w:p w14:paraId="5438C030" w14:textId="483E5236" w:rsidR="00706A91" w:rsidRPr="00CB259E" w:rsidRDefault="00706A9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Description</w:t>
            </w:r>
          </w:p>
        </w:tc>
        <w:tc>
          <w:tcPr>
            <w:tcW w:w="1888" w:type="dxa"/>
          </w:tcPr>
          <w:p w14:paraId="2031CF40" w14:textId="5E751A4C" w:rsidR="00706A91" w:rsidRPr="00CB259E" w:rsidRDefault="00706A91" w:rsidP="00B07A8B">
            <w:pPr>
              <w:rPr>
                <w:sz w:val="20"/>
                <w:szCs w:val="20"/>
              </w:rPr>
            </w:pPr>
            <w:proofErr w:type="spellStart"/>
            <w:r w:rsidRPr="00CB259E">
              <w:rPr>
                <w:sz w:val="20"/>
                <w:szCs w:val="20"/>
              </w:rPr>
              <w:t>Matlab</w:t>
            </w:r>
            <w:proofErr w:type="spellEnd"/>
            <w:r w:rsidRPr="00CB259E">
              <w:rPr>
                <w:sz w:val="20"/>
                <w:szCs w:val="20"/>
              </w:rPr>
              <w:t xml:space="preserve"> function for default configuration</w:t>
            </w:r>
          </w:p>
        </w:tc>
      </w:tr>
      <w:tr w:rsidR="00706A91" w14:paraId="687F9027" w14:textId="77777777" w:rsidTr="00DD2826">
        <w:tc>
          <w:tcPr>
            <w:tcW w:w="1474" w:type="dxa"/>
          </w:tcPr>
          <w:p w14:paraId="7F1C514A" w14:textId="25CC5010" w:rsidR="00706A91" w:rsidRPr="00CB259E" w:rsidRDefault="00706A91" w:rsidP="0088122D">
            <w:pPr>
              <w:rPr>
                <w:i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SysPar</w:t>
            </w:r>
            <w:proofErr w:type="spellEnd"/>
          </w:p>
        </w:tc>
        <w:tc>
          <w:tcPr>
            <w:tcW w:w="1491" w:type="dxa"/>
          </w:tcPr>
          <w:p w14:paraId="6C4746BB" w14:textId="0DC17B38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testAlloc</w:t>
            </w:r>
            <w:proofErr w:type="spellEnd"/>
          </w:p>
        </w:tc>
        <w:tc>
          <w:tcPr>
            <w:tcW w:w="4497" w:type="dxa"/>
          </w:tcPr>
          <w:p w14:paraId="05716B39" w14:textId="647525D2" w:rsidR="00706A91" w:rsidRPr="00CB259E" w:rsidRDefault="00706A9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DL/UL direction and the number of each type of channels allocated for the slot</w:t>
            </w:r>
          </w:p>
        </w:tc>
        <w:tc>
          <w:tcPr>
            <w:tcW w:w="1888" w:type="dxa"/>
          </w:tcPr>
          <w:p w14:paraId="6B2B23C6" w14:textId="46924914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initSysPar</w:t>
            </w:r>
            <w:proofErr w:type="spellEnd"/>
          </w:p>
        </w:tc>
      </w:tr>
      <w:tr w:rsidR="00706A91" w14:paraId="66B72813" w14:textId="77777777" w:rsidTr="00DD2826">
        <w:tc>
          <w:tcPr>
            <w:tcW w:w="1474" w:type="dxa"/>
          </w:tcPr>
          <w:p w14:paraId="2C59B9B0" w14:textId="77777777" w:rsidR="00706A91" w:rsidRPr="00CB259E" w:rsidRDefault="00706A91" w:rsidP="00B07A8B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00CA1771" w14:textId="55B0B9B2" w:rsidR="00706A91" w:rsidRPr="00CB259E" w:rsidRDefault="00706A91" w:rsidP="00B07A8B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carrier</w:t>
            </w:r>
          </w:p>
        </w:tc>
        <w:tc>
          <w:tcPr>
            <w:tcW w:w="4497" w:type="dxa"/>
          </w:tcPr>
          <w:p w14:paraId="63F1F369" w14:textId="7209420F" w:rsidR="00706A91" w:rsidRPr="00CB259E" w:rsidRDefault="00706A9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carrier level configuration</w:t>
            </w:r>
          </w:p>
        </w:tc>
        <w:tc>
          <w:tcPr>
            <w:tcW w:w="1888" w:type="dxa"/>
          </w:tcPr>
          <w:p w14:paraId="5413E72D" w14:textId="291C8B3E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cfgCarrier</w:t>
            </w:r>
            <w:proofErr w:type="spellEnd"/>
          </w:p>
        </w:tc>
      </w:tr>
      <w:tr w:rsidR="00706A91" w14:paraId="2A80A720" w14:textId="77777777" w:rsidTr="00DD2826">
        <w:tc>
          <w:tcPr>
            <w:tcW w:w="1474" w:type="dxa"/>
          </w:tcPr>
          <w:p w14:paraId="5D418F81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1B89515F" w14:textId="4BBBBF03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ssb</w:t>
            </w:r>
            <w:proofErr w:type="spellEnd"/>
          </w:p>
        </w:tc>
        <w:tc>
          <w:tcPr>
            <w:tcW w:w="4497" w:type="dxa"/>
          </w:tcPr>
          <w:p w14:paraId="7E0375A3" w14:textId="0BB38F69" w:rsidR="00706A91" w:rsidRPr="00CB259E" w:rsidRDefault="00706A91" w:rsidP="00B07A8B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SSB configuration</w:t>
            </w:r>
          </w:p>
        </w:tc>
        <w:tc>
          <w:tcPr>
            <w:tcW w:w="1888" w:type="dxa"/>
          </w:tcPr>
          <w:p w14:paraId="65C4DD08" w14:textId="49676374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cfgSsb</w:t>
            </w:r>
            <w:proofErr w:type="spellEnd"/>
          </w:p>
        </w:tc>
      </w:tr>
      <w:tr w:rsidR="00706A91" w14:paraId="460DAB0C" w14:textId="77777777" w:rsidTr="00DD2826">
        <w:tc>
          <w:tcPr>
            <w:tcW w:w="1474" w:type="dxa"/>
          </w:tcPr>
          <w:p w14:paraId="0F5F298B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2498368A" w14:textId="4C1CFF24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pdcch</w:t>
            </w:r>
          </w:p>
        </w:tc>
        <w:tc>
          <w:tcPr>
            <w:tcW w:w="4497" w:type="dxa"/>
          </w:tcPr>
          <w:p w14:paraId="7E7123A5" w14:textId="788949FA" w:rsidR="00706A91" w:rsidRPr="00CB259E" w:rsidRDefault="00706A91" w:rsidP="00B07A8B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PDCCH channel configuration</w:t>
            </w:r>
          </w:p>
        </w:tc>
        <w:tc>
          <w:tcPr>
            <w:tcW w:w="1888" w:type="dxa"/>
          </w:tcPr>
          <w:p w14:paraId="55717723" w14:textId="4644FF95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cfgPdcch</w:t>
            </w:r>
            <w:proofErr w:type="spellEnd"/>
          </w:p>
        </w:tc>
      </w:tr>
      <w:tr w:rsidR="00706A91" w14:paraId="4DA3AA71" w14:textId="77777777" w:rsidTr="00DD2826">
        <w:tc>
          <w:tcPr>
            <w:tcW w:w="1474" w:type="dxa"/>
          </w:tcPr>
          <w:p w14:paraId="5E0F73F8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1567D370" w14:textId="17B289BE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pdsch</w:t>
            </w:r>
            <w:proofErr w:type="spellEnd"/>
          </w:p>
        </w:tc>
        <w:tc>
          <w:tcPr>
            <w:tcW w:w="4497" w:type="dxa"/>
          </w:tcPr>
          <w:p w14:paraId="4B272EA0" w14:textId="0DAE1695" w:rsidR="00706A91" w:rsidRPr="00CB259E" w:rsidRDefault="00706A91" w:rsidP="00B07A8B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PDSCH channel configuration</w:t>
            </w:r>
          </w:p>
        </w:tc>
        <w:tc>
          <w:tcPr>
            <w:tcW w:w="1888" w:type="dxa"/>
          </w:tcPr>
          <w:p w14:paraId="3934A025" w14:textId="2858DD09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cfgPdsch</w:t>
            </w:r>
            <w:proofErr w:type="spellEnd"/>
          </w:p>
        </w:tc>
      </w:tr>
      <w:tr w:rsidR="00706A91" w14:paraId="1672A8E9" w14:textId="77777777" w:rsidTr="00DD2826">
        <w:tc>
          <w:tcPr>
            <w:tcW w:w="1474" w:type="dxa"/>
          </w:tcPr>
          <w:p w14:paraId="77A80690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1ACEA172" w14:textId="31F75D1B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csirs</w:t>
            </w:r>
            <w:proofErr w:type="spellEnd"/>
          </w:p>
        </w:tc>
        <w:tc>
          <w:tcPr>
            <w:tcW w:w="4497" w:type="dxa"/>
          </w:tcPr>
          <w:p w14:paraId="04145794" w14:textId="48362599" w:rsidR="00706A91" w:rsidRPr="00CB259E" w:rsidRDefault="00706A91" w:rsidP="00B07A8B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CSIRS channel configuration</w:t>
            </w:r>
          </w:p>
        </w:tc>
        <w:tc>
          <w:tcPr>
            <w:tcW w:w="1888" w:type="dxa"/>
          </w:tcPr>
          <w:p w14:paraId="1B706EFB" w14:textId="35F79BE0" w:rsidR="00706A91" w:rsidRPr="00CB259E" w:rsidRDefault="00706A91" w:rsidP="00B07A8B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cfgCsirs</w:t>
            </w:r>
            <w:proofErr w:type="spellEnd"/>
          </w:p>
        </w:tc>
      </w:tr>
      <w:tr w:rsidR="00706A91" w14:paraId="5FA52725" w14:textId="77777777" w:rsidTr="00DD2826">
        <w:tc>
          <w:tcPr>
            <w:tcW w:w="1474" w:type="dxa"/>
          </w:tcPr>
          <w:p w14:paraId="1053E71A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042B5CEA" w14:textId="61EC938A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prach</w:t>
            </w:r>
          </w:p>
        </w:tc>
        <w:tc>
          <w:tcPr>
            <w:tcW w:w="4497" w:type="dxa"/>
          </w:tcPr>
          <w:p w14:paraId="0E9833DC" w14:textId="5969E5C7" w:rsidR="00706A91" w:rsidRPr="00CB259E" w:rsidRDefault="00706A9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PRACH channel configuration</w:t>
            </w:r>
          </w:p>
        </w:tc>
        <w:tc>
          <w:tcPr>
            <w:tcW w:w="1888" w:type="dxa"/>
          </w:tcPr>
          <w:p w14:paraId="000A30E7" w14:textId="53572C35" w:rsidR="00706A91" w:rsidRPr="00CB259E" w:rsidRDefault="00706A91" w:rsidP="00B07A8B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cfgPrach</w:t>
            </w:r>
            <w:proofErr w:type="spellEnd"/>
          </w:p>
        </w:tc>
      </w:tr>
      <w:tr w:rsidR="00706A91" w14:paraId="5F3352F3" w14:textId="77777777" w:rsidTr="00DD2826">
        <w:tc>
          <w:tcPr>
            <w:tcW w:w="1474" w:type="dxa"/>
          </w:tcPr>
          <w:p w14:paraId="04D393A8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62736477" w14:textId="3C2B737C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pucch</w:t>
            </w:r>
            <w:proofErr w:type="spellEnd"/>
          </w:p>
        </w:tc>
        <w:tc>
          <w:tcPr>
            <w:tcW w:w="4497" w:type="dxa"/>
          </w:tcPr>
          <w:p w14:paraId="7FE22396" w14:textId="27BB77E1" w:rsidR="00706A91" w:rsidRPr="00CB259E" w:rsidRDefault="00706A91" w:rsidP="00B07A8B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PUCCH channel configuration</w:t>
            </w:r>
          </w:p>
        </w:tc>
        <w:tc>
          <w:tcPr>
            <w:tcW w:w="1888" w:type="dxa"/>
          </w:tcPr>
          <w:p w14:paraId="217C2316" w14:textId="15D31578" w:rsidR="00706A91" w:rsidRPr="00CB259E" w:rsidRDefault="00706A91" w:rsidP="00B07A8B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cfgPucch</w:t>
            </w:r>
            <w:proofErr w:type="spellEnd"/>
          </w:p>
        </w:tc>
      </w:tr>
      <w:tr w:rsidR="00706A91" w14:paraId="08016737" w14:textId="77777777" w:rsidTr="00DD2826">
        <w:tc>
          <w:tcPr>
            <w:tcW w:w="1474" w:type="dxa"/>
          </w:tcPr>
          <w:p w14:paraId="44297C7B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1A857701" w14:textId="244057BC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pusch</w:t>
            </w:r>
            <w:proofErr w:type="spellEnd"/>
          </w:p>
        </w:tc>
        <w:tc>
          <w:tcPr>
            <w:tcW w:w="4497" w:type="dxa"/>
          </w:tcPr>
          <w:p w14:paraId="0D332ACC" w14:textId="61643F80" w:rsidR="00706A91" w:rsidRPr="00CB259E" w:rsidRDefault="00706A91" w:rsidP="00B07A8B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PUSCH channel configuration</w:t>
            </w:r>
          </w:p>
        </w:tc>
        <w:tc>
          <w:tcPr>
            <w:tcW w:w="1888" w:type="dxa"/>
          </w:tcPr>
          <w:p w14:paraId="7EFD87E2" w14:textId="31BCB9A3" w:rsidR="00706A91" w:rsidRPr="00CB259E" w:rsidRDefault="00706A91" w:rsidP="00B07A8B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cfgPusch</w:t>
            </w:r>
            <w:proofErr w:type="spellEnd"/>
          </w:p>
        </w:tc>
      </w:tr>
      <w:tr w:rsidR="00706A91" w14:paraId="12B6C0DB" w14:textId="77777777" w:rsidTr="00DD2826">
        <w:tc>
          <w:tcPr>
            <w:tcW w:w="1474" w:type="dxa"/>
          </w:tcPr>
          <w:p w14:paraId="44889C20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48AC04C3" w14:textId="30B8FBE9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srs</w:t>
            </w:r>
            <w:proofErr w:type="spellEnd"/>
          </w:p>
        </w:tc>
        <w:tc>
          <w:tcPr>
            <w:tcW w:w="4497" w:type="dxa"/>
          </w:tcPr>
          <w:p w14:paraId="0A3F881B" w14:textId="1A9C385F" w:rsidR="00706A91" w:rsidRPr="00CB259E" w:rsidRDefault="00706A91" w:rsidP="00B07A8B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SRS channel configuration</w:t>
            </w:r>
          </w:p>
        </w:tc>
        <w:tc>
          <w:tcPr>
            <w:tcW w:w="1888" w:type="dxa"/>
          </w:tcPr>
          <w:p w14:paraId="4255306D" w14:textId="7496AAB7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cfgSrs</w:t>
            </w:r>
            <w:proofErr w:type="spellEnd"/>
          </w:p>
        </w:tc>
      </w:tr>
      <w:tr w:rsidR="00706A91" w14:paraId="3D989C9C" w14:textId="77777777" w:rsidTr="00DD2826">
        <w:tc>
          <w:tcPr>
            <w:tcW w:w="1474" w:type="dxa"/>
          </w:tcPr>
          <w:p w14:paraId="1E710886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2D045604" w14:textId="1AE56AB5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Chan</w:t>
            </w:r>
          </w:p>
        </w:tc>
        <w:tc>
          <w:tcPr>
            <w:tcW w:w="4497" w:type="dxa"/>
          </w:tcPr>
          <w:p w14:paraId="1A6494AC" w14:textId="2FD0FA98" w:rsidR="00706A91" w:rsidRPr="00CB259E" w:rsidRDefault="00706A9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MIMO fading channel configuration</w:t>
            </w:r>
          </w:p>
        </w:tc>
        <w:tc>
          <w:tcPr>
            <w:tcW w:w="1888" w:type="dxa"/>
          </w:tcPr>
          <w:p w14:paraId="1FA84D53" w14:textId="779479BC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cfgChan</w:t>
            </w:r>
            <w:proofErr w:type="spellEnd"/>
          </w:p>
        </w:tc>
      </w:tr>
      <w:tr w:rsidR="00706A91" w14:paraId="58D0A49F" w14:textId="77777777" w:rsidTr="00DD2826">
        <w:tc>
          <w:tcPr>
            <w:tcW w:w="1474" w:type="dxa"/>
          </w:tcPr>
          <w:p w14:paraId="28665CC5" w14:textId="77777777" w:rsidR="00706A91" w:rsidRPr="00CB259E" w:rsidRDefault="00706A91" w:rsidP="0088122D">
            <w:pPr>
              <w:rPr>
                <w:i/>
                <w:sz w:val="20"/>
                <w:szCs w:val="20"/>
              </w:rPr>
            </w:pPr>
          </w:p>
        </w:tc>
        <w:tc>
          <w:tcPr>
            <w:tcW w:w="1491" w:type="dxa"/>
          </w:tcPr>
          <w:p w14:paraId="27236341" w14:textId="1CFCB584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SimCtrl</w:t>
            </w:r>
            <w:proofErr w:type="spellEnd"/>
          </w:p>
        </w:tc>
        <w:tc>
          <w:tcPr>
            <w:tcW w:w="4497" w:type="dxa"/>
          </w:tcPr>
          <w:p w14:paraId="13A37CFF" w14:textId="61A09F64" w:rsidR="00706A91" w:rsidRPr="00CB259E" w:rsidRDefault="00706A91" w:rsidP="00B07A8B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Specify Simulation control parameters</w:t>
            </w:r>
          </w:p>
        </w:tc>
        <w:tc>
          <w:tcPr>
            <w:tcW w:w="1888" w:type="dxa"/>
          </w:tcPr>
          <w:p w14:paraId="01FF07F3" w14:textId="29F45399" w:rsidR="00706A91" w:rsidRPr="00CB259E" w:rsidRDefault="00706A9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cfgSimCtrl</w:t>
            </w:r>
            <w:proofErr w:type="spellEnd"/>
          </w:p>
        </w:tc>
      </w:tr>
    </w:tbl>
    <w:p w14:paraId="78C6B364" w14:textId="77777777" w:rsidR="00B07A8B" w:rsidRDefault="00B07A8B" w:rsidP="0088122D"/>
    <w:p w14:paraId="25951A2B" w14:textId="6A38D170" w:rsidR="00070937" w:rsidRDefault="00070937" w:rsidP="00070937">
      <w:pPr>
        <w:pStyle w:val="Heading2"/>
      </w:pPr>
      <w:bookmarkStart w:id="18" w:name="_Toc88658998"/>
      <w:proofErr w:type="spellStart"/>
      <w:r>
        <w:t>testAlloc</w:t>
      </w:r>
      <w:proofErr w:type="spellEnd"/>
      <w:r w:rsidR="00441EB5">
        <w:t xml:space="preserve"> configuration</w:t>
      </w:r>
      <w:bookmarkEnd w:id="18"/>
    </w:p>
    <w:p w14:paraId="4468494E" w14:textId="77777777" w:rsidR="00C34F81" w:rsidRDefault="00C34F81" w:rsidP="00C34F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2346"/>
        <w:gridCol w:w="5707"/>
      </w:tblGrid>
      <w:tr w:rsidR="00C34F81" w14:paraId="3C9F21A0" w14:textId="77777777" w:rsidTr="00C34F81">
        <w:tc>
          <w:tcPr>
            <w:tcW w:w="1188" w:type="dxa"/>
          </w:tcPr>
          <w:p w14:paraId="2CCF9C91" w14:textId="5243D753" w:rsidR="00C34F81" w:rsidRPr="00CB259E" w:rsidRDefault="00706A91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Data structure</w:t>
            </w:r>
          </w:p>
        </w:tc>
        <w:tc>
          <w:tcPr>
            <w:tcW w:w="2430" w:type="dxa"/>
          </w:tcPr>
          <w:p w14:paraId="33B62458" w14:textId="3D4E0D77" w:rsidR="00C34F81" w:rsidRPr="00CB259E" w:rsidRDefault="00EE7A92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F</w:t>
            </w:r>
            <w:r w:rsidR="00C34F81" w:rsidRPr="00CB259E">
              <w:rPr>
                <w:sz w:val="20"/>
                <w:szCs w:val="20"/>
              </w:rPr>
              <w:t>ield</w:t>
            </w:r>
          </w:p>
        </w:tc>
        <w:tc>
          <w:tcPr>
            <w:tcW w:w="5958" w:type="dxa"/>
          </w:tcPr>
          <w:p w14:paraId="6D9D0A40" w14:textId="64FB274C" w:rsidR="00C34F81" w:rsidRPr="00CB259E" w:rsidRDefault="00C34F81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Description</w:t>
            </w:r>
          </w:p>
        </w:tc>
      </w:tr>
      <w:tr w:rsidR="00C34F81" w14:paraId="3E70AB43" w14:textId="77777777" w:rsidTr="00C34F81">
        <w:tc>
          <w:tcPr>
            <w:tcW w:w="1188" w:type="dxa"/>
          </w:tcPr>
          <w:p w14:paraId="3FD9D203" w14:textId="1E3D63AD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testAlloc</w:t>
            </w:r>
            <w:proofErr w:type="spellEnd"/>
          </w:p>
        </w:tc>
        <w:tc>
          <w:tcPr>
            <w:tcW w:w="2430" w:type="dxa"/>
          </w:tcPr>
          <w:p w14:paraId="225AA398" w14:textId="60D80688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dl</w:t>
            </w:r>
          </w:p>
        </w:tc>
        <w:tc>
          <w:tcPr>
            <w:tcW w:w="5958" w:type="dxa"/>
          </w:tcPr>
          <w:p w14:paraId="0A42C448" w14:textId="245054CD" w:rsidR="00C34F81" w:rsidRPr="00CB259E" w:rsidRDefault="00C34F81" w:rsidP="00C3701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 xml:space="preserve">Enable DL </w:t>
            </w:r>
            <w:r w:rsidR="002B2E5F" w:rsidRPr="00CB259E">
              <w:rPr>
                <w:sz w:val="20"/>
                <w:szCs w:val="20"/>
              </w:rPr>
              <w:t>test</w:t>
            </w:r>
          </w:p>
        </w:tc>
      </w:tr>
      <w:tr w:rsidR="00C34F81" w14:paraId="73A5FF97" w14:textId="77777777" w:rsidTr="00C34F81">
        <w:tc>
          <w:tcPr>
            <w:tcW w:w="1188" w:type="dxa"/>
          </w:tcPr>
          <w:p w14:paraId="03671085" w14:textId="7777777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23F1765D" w14:textId="38859475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ul</w:t>
            </w:r>
          </w:p>
        </w:tc>
        <w:tc>
          <w:tcPr>
            <w:tcW w:w="5958" w:type="dxa"/>
          </w:tcPr>
          <w:p w14:paraId="0156A289" w14:textId="7F2355B0" w:rsidR="00C34F81" w:rsidRPr="00CB259E" w:rsidRDefault="002B2E5F" w:rsidP="00C3701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UL test</w:t>
            </w:r>
            <w:r w:rsidR="00C34F81" w:rsidRPr="00CB259E">
              <w:rPr>
                <w:sz w:val="20"/>
                <w:szCs w:val="20"/>
              </w:rPr>
              <w:t xml:space="preserve"> </w:t>
            </w:r>
          </w:p>
        </w:tc>
      </w:tr>
      <w:tr w:rsidR="00C34F81" w14:paraId="795A27C3" w14:textId="77777777" w:rsidTr="00C34F81">
        <w:tc>
          <w:tcPr>
            <w:tcW w:w="1188" w:type="dxa"/>
          </w:tcPr>
          <w:p w14:paraId="424B28EF" w14:textId="7777777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586E3F66" w14:textId="583DC943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ssb</w:t>
            </w:r>
            <w:proofErr w:type="spellEnd"/>
          </w:p>
        </w:tc>
        <w:tc>
          <w:tcPr>
            <w:tcW w:w="5958" w:type="dxa"/>
          </w:tcPr>
          <w:p w14:paraId="18831F72" w14:textId="4771FF89" w:rsidR="00C34F81" w:rsidRPr="00CB259E" w:rsidRDefault="00C34F81" w:rsidP="00C3701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SSB allocation</w:t>
            </w:r>
          </w:p>
        </w:tc>
      </w:tr>
      <w:tr w:rsidR="00C34F81" w14:paraId="5DD9B51A" w14:textId="77777777" w:rsidTr="00C34F81">
        <w:tc>
          <w:tcPr>
            <w:tcW w:w="1188" w:type="dxa"/>
          </w:tcPr>
          <w:p w14:paraId="12B44B65" w14:textId="7777777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29BD1638" w14:textId="2FCAC96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pdcch</w:t>
            </w:r>
          </w:p>
        </w:tc>
        <w:tc>
          <w:tcPr>
            <w:tcW w:w="5958" w:type="dxa"/>
          </w:tcPr>
          <w:p w14:paraId="560A227B" w14:textId="25252858" w:rsidR="00C34F81" w:rsidRPr="00CB259E" w:rsidRDefault="00C34F81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Number of PDCCH channels in a slot</w:t>
            </w:r>
          </w:p>
        </w:tc>
      </w:tr>
      <w:tr w:rsidR="00C34F81" w14:paraId="5EF68B9B" w14:textId="77777777" w:rsidTr="00C34F81">
        <w:tc>
          <w:tcPr>
            <w:tcW w:w="1188" w:type="dxa"/>
          </w:tcPr>
          <w:p w14:paraId="0405A048" w14:textId="7777777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66E2AAF8" w14:textId="0F1E2BA2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pdsch</w:t>
            </w:r>
            <w:proofErr w:type="spellEnd"/>
          </w:p>
        </w:tc>
        <w:tc>
          <w:tcPr>
            <w:tcW w:w="5958" w:type="dxa"/>
          </w:tcPr>
          <w:p w14:paraId="20C5CA81" w14:textId="4FA7AB48" w:rsidR="00C34F81" w:rsidRPr="00CB259E" w:rsidRDefault="00C34F81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Number of PDSCH channels in a slot</w:t>
            </w:r>
          </w:p>
        </w:tc>
      </w:tr>
      <w:tr w:rsidR="00C34F81" w14:paraId="699FA88F" w14:textId="77777777" w:rsidTr="00C34F81">
        <w:tc>
          <w:tcPr>
            <w:tcW w:w="1188" w:type="dxa"/>
          </w:tcPr>
          <w:p w14:paraId="3356A3DC" w14:textId="7777777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1DD8EDA4" w14:textId="70862779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csirs</w:t>
            </w:r>
            <w:proofErr w:type="spellEnd"/>
          </w:p>
        </w:tc>
        <w:tc>
          <w:tcPr>
            <w:tcW w:w="5958" w:type="dxa"/>
          </w:tcPr>
          <w:p w14:paraId="26216154" w14:textId="5C3B85B0" w:rsidR="00C34F81" w:rsidRPr="00CB259E" w:rsidRDefault="00C34F81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Number of CSIRS channels in a slot</w:t>
            </w:r>
          </w:p>
        </w:tc>
      </w:tr>
      <w:tr w:rsidR="00C34F81" w14:paraId="531A9B60" w14:textId="77777777" w:rsidTr="00C34F81">
        <w:tc>
          <w:tcPr>
            <w:tcW w:w="1188" w:type="dxa"/>
          </w:tcPr>
          <w:p w14:paraId="2D125602" w14:textId="7777777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337A5F52" w14:textId="1B4603E8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prach</w:t>
            </w:r>
          </w:p>
        </w:tc>
        <w:tc>
          <w:tcPr>
            <w:tcW w:w="5958" w:type="dxa"/>
          </w:tcPr>
          <w:p w14:paraId="78A7A966" w14:textId="7B8FE182" w:rsidR="00C34F81" w:rsidRPr="00CB259E" w:rsidRDefault="00C34F81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Number of PRACH channels in a slot</w:t>
            </w:r>
          </w:p>
        </w:tc>
      </w:tr>
      <w:tr w:rsidR="00C34F81" w14:paraId="5CC05AFD" w14:textId="77777777" w:rsidTr="00C34F81">
        <w:tc>
          <w:tcPr>
            <w:tcW w:w="1188" w:type="dxa"/>
          </w:tcPr>
          <w:p w14:paraId="0CEB0BC5" w14:textId="7777777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302F4C46" w14:textId="59FFC82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pucch</w:t>
            </w:r>
            <w:proofErr w:type="spellEnd"/>
          </w:p>
        </w:tc>
        <w:tc>
          <w:tcPr>
            <w:tcW w:w="5958" w:type="dxa"/>
          </w:tcPr>
          <w:p w14:paraId="218DECC1" w14:textId="63E789A4" w:rsidR="00C34F81" w:rsidRPr="00CB259E" w:rsidRDefault="00C34F81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Number of PUCCH channels in a slot</w:t>
            </w:r>
          </w:p>
        </w:tc>
      </w:tr>
      <w:tr w:rsidR="00C34F81" w14:paraId="3271BEB7" w14:textId="77777777" w:rsidTr="00C34F81">
        <w:tc>
          <w:tcPr>
            <w:tcW w:w="1188" w:type="dxa"/>
          </w:tcPr>
          <w:p w14:paraId="6F921B06" w14:textId="7777777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5323A38C" w14:textId="60664003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pusch</w:t>
            </w:r>
            <w:proofErr w:type="spellEnd"/>
          </w:p>
        </w:tc>
        <w:tc>
          <w:tcPr>
            <w:tcW w:w="5958" w:type="dxa"/>
          </w:tcPr>
          <w:p w14:paraId="19462121" w14:textId="7A378E0F" w:rsidR="00C34F81" w:rsidRPr="00CB259E" w:rsidRDefault="00C34F81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Number of PUSCH channels in a slot</w:t>
            </w:r>
          </w:p>
        </w:tc>
      </w:tr>
      <w:tr w:rsidR="00C34F81" w14:paraId="62FDC20C" w14:textId="77777777" w:rsidTr="00C34F81">
        <w:tc>
          <w:tcPr>
            <w:tcW w:w="1188" w:type="dxa"/>
          </w:tcPr>
          <w:p w14:paraId="7CB4FCF5" w14:textId="77777777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65948E7" w14:textId="531C987B" w:rsidR="00C34F81" w:rsidRPr="00CB259E" w:rsidRDefault="00C34F81" w:rsidP="00C34F81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srs</w:t>
            </w:r>
            <w:proofErr w:type="spellEnd"/>
          </w:p>
        </w:tc>
        <w:tc>
          <w:tcPr>
            <w:tcW w:w="5958" w:type="dxa"/>
          </w:tcPr>
          <w:p w14:paraId="6A4E902B" w14:textId="0246EA23" w:rsidR="00C34F81" w:rsidRPr="00CB259E" w:rsidRDefault="00C34F81" w:rsidP="00C34F81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Number of SRS channels in a slot</w:t>
            </w:r>
          </w:p>
        </w:tc>
      </w:tr>
    </w:tbl>
    <w:p w14:paraId="6FD10F52" w14:textId="77777777" w:rsidR="00C34F81" w:rsidRPr="00C34F81" w:rsidRDefault="00C34F81" w:rsidP="00C34F81"/>
    <w:p w14:paraId="31110C5E" w14:textId="76A134F5" w:rsidR="00070937" w:rsidRDefault="00CF0DF1" w:rsidP="00070937">
      <w:pPr>
        <w:pStyle w:val="Heading2"/>
      </w:pPr>
      <w:bookmarkStart w:id="19" w:name="_Toc88658999"/>
      <w:r>
        <w:t>C</w:t>
      </w:r>
      <w:r w:rsidR="00070937">
        <w:t>arrier</w:t>
      </w:r>
      <w:r>
        <w:t xml:space="preserve"> and </w:t>
      </w:r>
      <w:r w:rsidR="0014614D">
        <w:t>Slot</w:t>
      </w:r>
      <w:r w:rsidR="00441EB5">
        <w:t xml:space="preserve"> </w:t>
      </w:r>
      <w:r w:rsidR="0014614D">
        <w:t>R</w:t>
      </w:r>
      <w:r w:rsidR="00441EB5">
        <w:t>elated</w:t>
      </w:r>
      <w:r>
        <w:t xml:space="preserve"> </w:t>
      </w:r>
      <w:r w:rsidR="00441EB5">
        <w:t>Configuration</w:t>
      </w:r>
      <w:bookmarkEnd w:id="19"/>
    </w:p>
    <w:p w14:paraId="0AB00F78" w14:textId="77777777" w:rsidR="00C37012" w:rsidRDefault="00C37012" w:rsidP="00CF0DF1"/>
    <w:p w14:paraId="36E342C9" w14:textId="0A932A05" w:rsidR="00CF0DF1" w:rsidRDefault="00CF0DF1" w:rsidP="00E318AB">
      <w:pPr>
        <w:jc w:val="both"/>
      </w:pPr>
      <w:proofErr w:type="spellStart"/>
      <w:r w:rsidRPr="00957F48">
        <w:rPr>
          <w:rFonts w:ascii="Courier" w:hAnsi="Courier" w:cs="Courier"/>
          <w:color w:val="000000"/>
          <w:sz w:val="20"/>
          <w:szCs w:val="20"/>
        </w:rPr>
        <w:t>SysPar</w:t>
      </w:r>
      <w:proofErr w:type="spellEnd"/>
      <w:r>
        <w:t xml:space="preserve"> definition for 3GPP carrier and </w:t>
      </w:r>
      <w:r w:rsidR="007A48CE">
        <w:t>slot</w:t>
      </w:r>
      <w:r>
        <w:t xml:space="preserve"> </w:t>
      </w:r>
      <w:r w:rsidR="000C5289">
        <w:t>configuration</w:t>
      </w:r>
      <w:r w:rsidR="00C37012">
        <w:t xml:space="preserve"> </w:t>
      </w:r>
      <w:r w:rsidR="0014614D">
        <w:t>with</w:t>
      </w:r>
      <w:r w:rsidR="00441EB5">
        <w:t xml:space="preserve"> each channel </w:t>
      </w:r>
      <w:r w:rsidR="00C37012">
        <w:t>is</w:t>
      </w:r>
      <w:r>
        <w:t xml:space="preserve"> mostly based on SCF-FAPI </w:t>
      </w:r>
      <w:r w:rsidR="000C5289">
        <w:t>specification</w:t>
      </w:r>
      <w:r>
        <w:t xml:space="preserve"> (ref-</w:t>
      </w:r>
      <w:r w:rsidR="006E294C">
        <w:t>1</w:t>
      </w:r>
      <w:r>
        <w:t xml:space="preserve">).  </w:t>
      </w:r>
    </w:p>
    <w:p w14:paraId="15D59AA0" w14:textId="77777777" w:rsidR="000C5289" w:rsidRDefault="000C5289" w:rsidP="00CF0DF1"/>
    <w:p w14:paraId="2A31FBB1" w14:textId="1830DBEB" w:rsidR="00070937" w:rsidRDefault="00070937" w:rsidP="00070937">
      <w:pPr>
        <w:pStyle w:val="Heading2"/>
      </w:pPr>
      <w:bookmarkStart w:id="20" w:name="_Toc88659000"/>
      <w:r>
        <w:t>Chan</w:t>
      </w:r>
      <w:r w:rsidR="00441EB5">
        <w:t xml:space="preserve"> Configuration</w:t>
      </w:r>
      <w:bookmarkEnd w:id="20"/>
    </w:p>
    <w:p w14:paraId="64E60C31" w14:textId="77777777" w:rsidR="00C37012" w:rsidRDefault="00C37012" w:rsidP="00C15900"/>
    <w:p w14:paraId="6A113244" w14:textId="55B44A42" w:rsidR="000C5289" w:rsidRDefault="00C15900" w:rsidP="00C15900">
      <w:r>
        <w:t xml:space="preserve">This </w:t>
      </w:r>
      <w:r w:rsidRPr="00957F48">
        <w:rPr>
          <w:rFonts w:ascii="Courier" w:hAnsi="Courier" w:cs="Courier"/>
          <w:color w:val="000000"/>
          <w:sz w:val="20"/>
          <w:szCs w:val="20"/>
        </w:rPr>
        <w:t>Chan</w:t>
      </w:r>
      <w:r>
        <w:t xml:space="preserve"> configuration refers to MIMO fading channel model</w:t>
      </w:r>
      <w:r w:rsidR="000C5289">
        <w:t xml:space="preserve">. </w:t>
      </w:r>
    </w:p>
    <w:p w14:paraId="0091A3F1" w14:textId="77777777" w:rsidR="001D2810" w:rsidRDefault="001D2810" w:rsidP="00C159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2400"/>
        <w:gridCol w:w="5771"/>
      </w:tblGrid>
      <w:tr w:rsidR="00C15900" w14:paraId="27A3E31A" w14:textId="77777777" w:rsidTr="005834A9">
        <w:tc>
          <w:tcPr>
            <w:tcW w:w="1188" w:type="dxa"/>
          </w:tcPr>
          <w:p w14:paraId="7C13DC75" w14:textId="77777777" w:rsidR="00C15900" w:rsidRPr="00CB259E" w:rsidRDefault="00C15900" w:rsidP="005834A9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Data structure</w:t>
            </w:r>
          </w:p>
        </w:tc>
        <w:tc>
          <w:tcPr>
            <w:tcW w:w="2430" w:type="dxa"/>
          </w:tcPr>
          <w:p w14:paraId="20FD6785" w14:textId="77777777" w:rsidR="00C15900" w:rsidRPr="00CB259E" w:rsidRDefault="00C15900" w:rsidP="005834A9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Field</w:t>
            </w:r>
          </w:p>
        </w:tc>
        <w:tc>
          <w:tcPr>
            <w:tcW w:w="5958" w:type="dxa"/>
          </w:tcPr>
          <w:p w14:paraId="34792C43" w14:textId="77777777" w:rsidR="00C15900" w:rsidRPr="00CB259E" w:rsidRDefault="00C15900" w:rsidP="005834A9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Description</w:t>
            </w:r>
          </w:p>
        </w:tc>
      </w:tr>
      <w:tr w:rsidR="00C15900" w14:paraId="5B91A5A4" w14:textId="77777777" w:rsidTr="005834A9">
        <w:tc>
          <w:tcPr>
            <w:tcW w:w="1188" w:type="dxa"/>
          </w:tcPr>
          <w:p w14:paraId="554C3157" w14:textId="54BC0787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Chan</w:t>
            </w:r>
          </w:p>
        </w:tc>
        <w:tc>
          <w:tcPr>
            <w:tcW w:w="2430" w:type="dxa"/>
          </w:tcPr>
          <w:p w14:paraId="670DA8BA" w14:textId="7BA72FA6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5958" w:type="dxa"/>
          </w:tcPr>
          <w:p w14:paraId="120EC469" w14:textId="5E9E28FA" w:rsidR="00C15900" w:rsidRPr="00CB259E" w:rsidRDefault="006E294C" w:rsidP="005834A9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‘</w:t>
            </w: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AWGN’, ‘</w:t>
            </w: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TDL</w:t>
            </w:r>
            <w:r w:rsidR="00B84E4F"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x</w:t>
            </w:r>
            <w:proofErr w:type="spellEnd"/>
            <w:r w:rsidR="00B84E4F"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-x</w:t>
            </w:r>
            <w:r w:rsidR="001D2810"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x</w:t>
            </w:r>
            <w:r w:rsidR="00B84E4F"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-x</w:t>
            </w:r>
            <w:r w:rsidR="001D2810"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xx’</w:t>
            </w:r>
            <w:r w:rsidR="00DD2826" w:rsidRPr="00CB259E">
              <w:rPr>
                <w:sz w:val="20"/>
                <w:szCs w:val="20"/>
              </w:rPr>
              <w:t xml:space="preserve"> (3GPP </w:t>
            </w:r>
            <w:r w:rsidR="00CC239D" w:rsidRPr="00CB259E">
              <w:rPr>
                <w:sz w:val="20"/>
                <w:szCs w:val="20"/>
              </w:rPr>
              <w:t xml:space="preserve">MIMO </w:t>
            </w:r>
            <w:r w:rsidR="00DD2826" w:rsidRPr="00CB259E">
              <w:rPr>
                <w:sz w:val="20"/>
                <w:szCs w:val="20"/>
              </w:rPr>
              <w:t>fading channel)</w:t>
            </w:r>
          </w:p>
        </w:tc>
      </w:tr>
      <w:tr w:rsidR="00C15900" w14:paraId="59669378" w14:textId="77777777" w:rsidTr="005834A9">
        <w:tc>
          <w:tcPr>
            <w:tcW w:w="1188" w:type="dxa"/>
          </w:tcPr>
          <w:p w14:paraId="7D8C78F0" w14:textId="77777777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110892C4" w14:textId="09D5CA90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SNR</w:t>
            </w:r>
          </w:p>
        </w:tc>
        <w:tc>
          <w:tcPr>
            <w:tcW w:w="5958" w:type="dxa"/>
          </w:tcPr>
          <w:p w14:paraId="10F31B2F" w14:textId="1419A9F1" w:rsidR="00C15900" w:rsidRPr="00CB259E" w:rsidRDefault="00C15900" w:rsidP="005834A9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Channel SNR in dB</w:t>
            </w:r>
          </w:p>
        </w:tc>
      </w:tr>
      <w:tr w:rsidR="00C15900" w14:paraId="1BC40FF7" w14:textId="77777777" w:rsidTr="005834A9">
        <w:tc>
          <w:tcPr>
            <w:tcW w:w="1188" w:type="dxa"/>
          </w:tcPr>
          <w:p w14:paraId="4F3441AD" w14:textId="77777777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22C876F2" w14:textId="23D088FA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Delay</w:t>
            </w:r>
          </w:p>
        </w:tc>
        <w:tc>
          <w:tcPr>
            <w:tcW w:w="5958" w:type="dxa"/>
          </w:tcPr>
          <w:p w14:paraId="7F87E75E" w14:textId="4481F745" w:rsidR="00C15900" w:rsidRPr="00CB259E" w:rsidRDefault="00C15900" w:rsidP="005834A9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Channel propagation delay in second</w:t>
            </w:r>
          </w:p>
        </w:tc>
      </w:tr>
      <w:tr w:rsidR="00C15900" w14:paraId="7CA8AC20" w14:textId="77777777" w:rsidTr="005834A9">
        <w:tc>
          <w:tcPr>
            <w:tcW w:w="1188" w:type="dxa"/>
          </w:tcPr>
          <w:p w14:paraId="4BA53226" w14:textId="77777777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1B81B738" w14:textId="02173040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CFO</w:t>
            </w:r>
          </w:p>
        </w:tc>
        <w:tc>
          <w:tcPr>
            <w:tcW w:w="5958" w:type="dxa"/>
          </w:tcPr>
          <w:p w14:paraId="5A5EA9E5" w14:textId="35A9DBA4" w:rsidR="00C15900" w:rsidRPr="00CB259E" w:rsidRDefault="00C15900" w:rsidP="005834A9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Carrier frequency offset in Hz</w:t>
            </w:r>
          </w:p>
        </w:tc>
      </w:tr>
      <w:tr w:rsidR="00C15900" w14:paraId="20C9E25E" w14:textId="77777777" w:rsidTr="005834A9">
        <w:tc>
          <w:tcPr>
            <w:tcW w:w="1188" w:type="dxa"/>
          </w:tcPr>
          <w:p w14:paraId="6DE04414" w14:textId="77777777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FA0A83A" w14:textId="6AF0E793" w:rsidR="00C15900" w:rsidRPr="00CB259E" w:rsidRDefault="00C15900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Use5Gtoolbox</w:t>
            </w:r>
          </w:p>
        </w:tc>
        <w:tc>
          <w:tcPr>
            <w:tcW w:w="5958" w:type="dxa"/>
          </w:tcPr>
          <w:p w14:paraId="6162A7BD" w14:textId="35C2D9FF" w:rsidR="00C15900" w:rsidRPr="00CB259E" w:rsidRDefault="00CB259E" w:rsidP="005834A9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Use 5GToolbox to generate fading channel model</w:t>
            </w:r>
          </w:p>
        </w:tc>
      </w:tr>
      <w:tr w:rsidR="006E294C" w14:paraId="4C9E5189" w14:textId="77777777" w:rsidTr="005834A9">
        <w:tc>
          <w:tcPr>
            <w:tcW w:w="1188" w:type="dxa"/>
          </w:tcPr>
          <w:p w14:paraId="5FA68898" w14:textId="77777777" w:rsidR="006E294C" w:rsidRPr="00CB259E" w:rsidRDefault="006E294C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12D31BA5" w14:textId="5EB320E3" w:rsidR="006E294C" w:rsidRPr="00CB259E" w:rsidRDefault="006E294C" w:rsidP="005834A9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gain</w:t>
            </w:r>
          </w:p>
        </w:tc>
        <w:tc>
          <w:tcPr>
            <w:tcW w:w="5958" w:type="dxa"/>
          </w:tcPr>
          <w:p w14:paraId="47D8360C" w14:textId="3E0552F4" w:rsidR="006E294C" w:rsidRPr="00CB259E" w:rsidRDefault="001D2810" w:rsidP="005834A9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</w:tbl>
    <w:p w14:paraId="53A7E2FB" w14:textId="393BB5E8" w:rsidR="00C15900" w:rsidRPr="00070937" w:rsidRDefault="00C15900" w:rsidP="00070937"/>
    <w:p w14:paraId="6E86F70D" w14:textId="56ACE9FE" w:rsidR="00070937" w:rsidRDefault="00070937" w:rsidP="00070937">
      <w:pPr>
        <w:pStyle w:val="Heading2"/>
      </w:pPr>
      <w:bookmarkStart w:id="21" w:name="_Toc88659001"/>
      <w:proofErr w:type="spellStart"/>
      <w:r>
        <w:t>SimCtrl</w:t>
      </w:r>
      <w:proofErr w:type="spellEnd"/>
      <w:r w:rsidR="00441EB5">
        <w:t xml:space="preserve"> Configuration</w:t>
      </w:r>
      <w:bookmarkEnd w:id="21"/>
    </w:p>
    <w:p w14:paraId="23594113" w14:textId="77777777" w:rsidR="00C34F81" w:rsidRPr="00C34F81" w:rsidRDefault="00C34F81" w:rsidP="00C34F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2617"/>
        <w:gridCol w:w="2617"/>
        <w:gridCol w:w="3025"/>
      </w:tblGrid>
      <w:tr w:rsidR="00957F48" w14:paraId="6623B252" w14:textId="77777777" w:rsidTr="008F5A85">
        <w:tc>
          <w:tcPr>
            <w:tcW w:w="1101" w:type="dxa"/>
          </w:tcPr>
          <w:p w14:paraId="765FF049" w14:textId="0FA8782D" w:rsidR="00C34F81" w:rsidRPr="00CB259E" w:rsidRDefault="00706A9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Data structure</w:t>
            </w:r>
          </w:p>
        </w:tc>
        <w:tc>
          <w:tcPr>
            <w:tcW w:w="2375" w:type="dxa"/>
          </w:tcPr>
          <w:p w14:paraId="5992212C" w14:textId="32223DC2" w:rsidR="00C34F81" w:rsidRPr="00CB259E" w:rsidRDefault="00C34F8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Field</w:t>
            </w:r>
          </w:p>
        </w:tc>
        <w:tc>
          <w:tcPr>
            <w:tcW w:w="2377" w:type="dxa"/>
          </w:tcPr>
          <w:p w14:paraId="560F6A2D" w14:textId="2042A593" w:rsidR="00C34F81" w:rsidRPr="00CB259E" w:rsidRDefault="00C37012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Sub-field</w:t>
            </w:r>
          </w:p>
        </w:tc>
        <w:tc>
          <w:tcPr>
            <w:tcW w:w="3497" w:type="dxa"/>
          </w:tcPr>
          <w:p w14:paraId="28692E58" w14:textId="4C62F241" w:rsidR="00C34F81" w:rsidRPr="00CB259E" w:rsidRDefault="00C34F8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Description</w:t>
            </w:r>
          </w:p>
        </w:tc>
      </w:tr>
      <w:tr w:rsidR="00957F48" w14:paraId="368D9CC5" w14:textId="77777777" w:rsidTr="008F5A85">
        <w:tc>
          <w:tcPr>
            <w:tcW w:w="1101" w:type="dxa"/>
          </w:tcPr>
          <w:p w14:paraId="027CD127" w14:textId="0AF4965C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SimCtrl</w:t>
            </w:r>
            <w:proofErr w:type="spellEnd"/>
          </w:p>
        </w:tc>
        <w:tc>
          <w:tcPr>
            <w:tcW w:w="2375" w:type="dxa"/>
          </w:tcPr>
          <w:p w14:paraId="09708516" w14:textId="64390CBB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N_UE</w:t>
            </w:r>
          </w:p>
        </w:tc>
        <w:tc>
          <w:tcPr>
            <w:tcW w:w="2377" w:type="dxa"/>
          </w:tcPr>
          <w:p w14:paraId="3CAE4E26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05F8D846" w14:textId="7BAA3C72" w:rsidR="00C34F81" w:rsidRPr="00CB259E" w:rsidRDefault="00C34F8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Number of UEs</w:t>
            </w:r>
          </w:p>
        </w:tc>
      </w:tr>
      <w:tr w:rsidR="00957F48" w14:paraId="39CBC6D5" w14:textId="77777777" w:rsidTr="008F5A85">
        <w:tc>
          <w:tcPr>
            <w:tcW w:w="1101" w:type="dxa"/>
          </w:tcPr>
          <w:p w14:paraId="71C3F2E7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054A70BF" w14:textId="4CDDCB70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N_frame</w:t>
            </w:r>
            <w:proofErr w:type="spellEnd"/>
          </w:p>
        </w:tc>
        <w:tc>
          <w:tcPr>
            <w:tcW w:w="2377" w:type="dxa"/>
          </w:tcPr>
          <w:p w14:paraId="13D4075C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482B2233" w14:textId="033032E5" w:rsidR="00C34F81" w:rsidRPr="00CB259E" w:rsidRDefault="00C34F81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 xml:space="preserve">Number of </w:t>
            </w:r>
            <w:r w:rsidR="00EE7A92" w:rsidRPr="00CB259E">
              <w:rPr>
                <w:sz w:val="20"/>
                <w:szCs w:val="20"/>
              </w:rPr>
              <w:t>frames per run</w:t>
            </w:r>
          </w:p>
        </w:tc>
      </w:tr>
      <w:tr w:rsidR="00957F48" w14:paraId="526323FF" w14:textId="77777777" w:rsidTr="008F5A85">
        <w:tc>
          <w:tcPr>
            <w:tcW w:w="1101" w:type="dxa"/>
          </w:tcPr>
          <w:p w14:paraId="5997BE15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2D640A44" w14:textId="6B1D30C3" w:rsidR="00C34F81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N_slot_run</w:t>
            </w:r>
            <w:proofErr w:type="spellEnd"/>
          </w:p>
        </w:tc>
        <w:tc>
          <w:tcPr>
            <w:tcW w:w="2377" w:type="dxa"/>
          </w:tcPr>
          <w:p w14:paraId="71EA95FC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4F88E918" w14:textId="3CF4FA2F" w:rsidR="00C34F81" w:rsidRPr="00CB259E" w:rsidRDefault="00EE7A92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Number of slots in a frame to run. (0: run all slots in a frame)</w:t>
            </w:r>
          </w:p>
        </w:tc>
      </w:tr>
      <w:tr w:rsidR="00957F48" w14:paraId="4B19CF71" w14:textId="77777777" w:rsidTr="008F5A85">
        <w:tc>
          <w:tcPr>
            <w:tcW w:w="1101" w:type="dxa"/>
          </w:tcPr>
          <w:p w14:paraId="6AEC7882" w14:textId="77777777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0CD7FB61" w14:textId="2DD4AF79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timeDomainSim</w:t>
            </w:r>
            <w:proofErr w:type="spellEnd"/>
          </w:p>
        </w:tc>
        <w:tc>
          <w:tcPr>
            <w:tcW w:w="2377" w:type="dxa"/>
          </w:tcPr>
          <w:p w14:paraId="54D37E4C" w14:textId="77777777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50A0FD14" w14:textId="3D1DFB07" w:rsidR="001D2810" w:rsidRPr="00CB259E" w:rsidRDefault="001D2810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time domain simulation (required for appl</w:t>
            </w:r>
            <w:r w:rsidR="00DD2826" w:rsidRPr="00CB259E">
              <w:rPr>
                <w:sz w:val="20"/>
                <w:szCs w:val="20"/>
              </w:rPr>
              <w:t>ying</w:t>
            </w:r>
            <w:r w:rsidRPr="00CB259E">
              <w:rPr>
                <w:sz w:val="20"/>
                <w:szCs w:val="20"/>
              </w:rPr>
              <w:t xml:space="preserve"> fading channel model, </w:t>
            </w:r>
            <w:proofErr w:type="gramStart"/>
            <w:r w:rsidRPr="00CB259E">
              <w:rPr>
                <w:sz w:val="20"/>
                <w:szCs w:val="20"/>
              </w:rPr>
              <w:t>delay</w:t>
            </w:r>
            <w:proofErr w:type="gramEnd"/>
            <w:r w:rsidRPr="00CB259E">
              <w:rPr>
                <w:sz w:val="20"/>
                <w:szCs w:val="20"/>
              </w:rPr>
              <w:t xml:space="preserve"> and CFO)</w:t>
            </w:r>
          </w:p>
        </w:tc>
      </w:tr>
      <w:tr w:rsidR="00387556" w14:paraId="7B2193EE" w14:textId="77777777" w:rsidTr="008F5A85">
        <w:tc>
          <w:tcPr>
            <w:tcW w:w="1101" w:type="dxa"/>
          </w:tcPr>
          <w:p w14:paraId="2B5DA04A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41DB03AF" w14:textId="205364FC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prachFalseAlamTest</w:t>
            </w:r>
            <w:proofErr w:type="spellEnd"/>
          </w:p>
        </w:tc>
        <w:tc>
          <w:tcPr>
            <w:tcW w:w="2377" w:type="dxa"/>
          </w:tcPr>
          <w:p w14:paraId="0A293163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69584A26" w14:textId="54D8047A" w:rsidR="00387556" w:rsidRPr="00CB259E" w:rsidRDefault="00387556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387556" w14:paraId="2B96EB3F" w14:textId="77777777" w:rsidTr="008F5A85">
        <w:tc>
          <w:tcPr>
            <w:tcW w:w="1101" w:type="dxa"/>
          </w:tcPr>
          <w:p w14:paraId="3EDE145B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68BFC504" w14:textId="3EB43F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puschHARQ</w:t>
            </w:r>
            <w:proofErr w:type="spellEnd"/>
          </w:p>
        </w:tc>
        <w:tc>
          <w:tcPr>
            <w:tcW w:w="2377" w:type="dxa"/>
          </w:tcPr>
          <w:p w14:paraId="1FF6221E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40878F72" w14:textId="5A779883" w:rsidR="00387556" w:rsidRPr="00CB259E" w:rsidRDefault="00387556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957F48" w14:paraId="2CE72ADD" w14:textId="77777777" w:rsidTr="008F5A85">
        <w:tc>
          <w:tcPr>
            <w:tcW w:w="1101" w:type="dxa"/>
          </w:tcPr>
          <w:p w14:paraId="4068C527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0E604901" w14:textId="1D2EA9BA" w:rsidR="00C34F81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plotFigure</w:t>
            </w:r>
            <w:proofErr w:type="spellEnd"/>
          </w:p>
        </w:tc>
        <w:tc>
          <w:tcPr>
            <w:tcW w:w="2377" w:type="dxa"/>
          </w:tcPr>
          <w:p w14:paraId="1EDD6B0E" w14:textId="7CE04B67" w:rsidR="00C34F81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tfGrid</w:t>
            </w:r>
            <w:proofErr w:type="spellEnd"/>
          </w:p>
        </w:tc>
        <w:tc>
          <w:tcPr>
            <w:tcW w:w="3497" w:type="dxa"/>
          </w:tcPr>
          <w:p w14:paraId="2F60BAB3" w14:textId="4B499871" w:rsidR="00C34F81" w:rsidRPr="00CB259E" w:rsidRDefault="001D2810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Plot time/</w:t>
            </w:r>
            <w:proofErr w:type="spellStart"/>
            <w:r w:rsidRPr="00CB259E">
              <w:rPr>
                <w:sz w:val="20"/>
                <w:szCs w:val="20"/>
              </w:rPr>
              <w:t>freq</w:t>
            </w:r>
            <w:proofErr w:type="spellEnd"/>
            <w:r w:rsidRPr="00CB259E">
              <w:rPr>
                <w:sz w:val="20"/>
                <w:szCs w:val="20"/>
              </w:rPr>
              <w:t xml:space="preserve"> domain signal</w:t>
            </w:r>
          </w:p>
        </w:tc>
      </w:tr>
      <w:tr w:rsidR="001D2810" w14:paraId="07BC2C3B" w14:textId="77777777" w:rsidTr="008F5A85">
        <w:tc>
          <w:tcPr>
            <w:tcW w:w="1101" w:type="dxa"/>
          </w:tcPr>
          <w:p w14:paraId="7C30E212" w14:textId="77777777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7A5DC971" w14:textId="77777777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7B05EC75" w14:textId="6624FD36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constellation</w:t>
            </w:r>
          </w:p>
        </w:tc>
        <w:tc>
          <w:tcPr>
            <w:tcW w:w="3497" w:type="dxa"/>
          </w:tcPr>
          <w:p w14:paraId="2D4D40D0" w14:textId="0B031A47" w:rsidR="001D2810" w:rsidRPr="00CB259E" w:rsidRDefault="001D2810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Plot constellation before and after equalizer</w:t>
            </w:r>
          </w:p>
        </w:tc>
      </w:tr>
      <w:tr w:rsidR="00957F48" w14:paraId="57D86882" w14:textId="77777777" w:rsidTr="008F5A85">
        <w:tc>
          <w:tcPr>
            <w:tcW w:w="1101" w:type="dxa"/>
          </w:tcPr>
          <w:p w14:paraId="3B641EDA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0B005E60" w14:textId="19731347" w:rsidR="00C34F81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genTV</w:t>
            </w:r>
            <w:proofErr w:type="spellEnd"/>
          </w:p>
        </w:tc>
        <w:tc>
          <w:tcPr>
            <w:tcW w:w="2377" w:type="dxa"/>
          </w:tcPr>
          <w:p w14:paraId="28313FCD" w14:textId="511C3CFE" w:rsidR="00C34F81" w:rsidRPr="00CB259E" w:rsidRDefault="001A35B2" w:rsidP="00EE7A92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</w:t>
            </w:r>
            <w:r w:rsidR="00EE7A92"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nable</w:t>
            </w:r>
          </w:p>
        </w:tc>
        <w:tc>
          <w:tcPr>
            <w:tcW w:w="3497" w:type="dxa"/>
          </w:tcPr>
          <w:p w14:paraId="0469546C" w14:textId="733FBBDB" w:rsidR="00C34F81" w:rsidRPr="00CB259E" w:rsidRDefault="00EE7A92" w:rsidP="0088122D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 xml:space="preserve">Enable TV generation at </w:t>
            </w:r>
            <w:proofErr w:type="spellStart"/>
            <w:r w:rsidRPr="00CB259E">
              <w:rPr>
                <w:sz w:val="20"/>
                <w:szCs w:val="20"/>
              </w:rPr>
              <w:t>gNB</w:t>
            </w:r>
            <w:proofErr w:type="spellEnd"/>
            <w:r w:rsidRPr="00CB259E">
              <w:rPr>
                <w:sz w:val="20"/>
                <w:szCs w:val="20"/>
              </w:rPr>
              <w:t xml:space="preserve"> side</w:t>
            </w:r>
          </w:p>
        </w:tc>
      </w:tr>
      <w:tr w:rsidR="00957F48" w14:paraId="6B6AF940" w14:textId="77777777" w:rsidTr="008F5A85">
        <w:tc>
          <w:tcPr>
            <w:tcW w:w="1101" w:type="dxa"/>
          </w:tcPr>
          <w:p w14:paraId="242E22B0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18F57D27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1CCEF206" w14:textId="6F16AB41" w:rsidR="00C34F81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enableUE</w:t>
            </w:r>
            <w:proofErr w:type="spellEnd"/>
          </w:p>
        </w:tc>
        <w:tc>
          <w:tcPr>
            <w:tcW w:w="3497" w:type="dxa"/>
          </w:tcPr>
          <w:p w14:paraId="4A279424" w14:textId="1556B655" w:rsidR="00C34F81" w:rsidRPr="00CB259E" w:rsidRDefault="00EE7A92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TV generation at UE side</w:t>
            </w:r>
          </w:p>
        </w:tc>
      </w:tr>
      <w:tr w:rsidR="00957F48" w14:paraId="17834E23" w14:textId="77777777" w:rsidTr="008F5A85">
        <w:tc>
          <w:tcPr>
            <w:tcW w:w="1101" w:type="dxa"/>
          </w:tcPr>
          <w:p w14:paraId="01E8F3BB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60DAFA90" w14:textId="77777777" w:rsidR="00C34F81" w:rsidRPr="00CB259E" w:rsidRDefault="00C34F81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4BCB57E8" w14:textId="3A9D9061" w:rsidR="00C34F81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tvDirName</w:t>
            </w:r>
            <w:proofErr w:type="spellEnd"/>
          </w:p>
        </w:tc>
        <w:tc>
          <w:tcPr>
            <w:tcW w:w="3497" w:type="dxa"/>
          </w:tcPr>
          <w:p w14:paraId="52F837D8" w14:textId="048590DB" w:rsidR="00C34F81" w:rsidRPr="00CB259E" w:rsidRDefault="00EE7A92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Name for TV directory</w:t>
            </w:r>
          </w:p>
        </w:tc>
      </w:tr>
      <w:tr w:rsidR="00957F48" w14:paraId="7C6E411C" w14:textId="77777777" w:rsidTr="008F5A85">
        <w:tc>
          <w:tcPr>
            <w:tcW w:w="1101" w:type="dxa"/>
          </w:tcPr>
          <w:p w14:paraId="4FAD5032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46EA6FF2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2AD57254" w14:textId="54873073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cuPHY</w:t>
            </w:r>
          </w:p>
        </w:tc>
        <w:tc>
          <w:tcPr>
            <w:tcW w:w="3497" w:type="dxa"/>
          </w:tcPr>
          <w:p w14:paraId="598FCB11" w14:textId="2ADB02CE" w:rsidR="00EE7A92" w:rsidRPr="00CB259E" w:rsidRDefault="00EE7A92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cuPHY TV in h5 format</w:t>
            </w:r>
          </w:p>
        </w:tc>
      </w:tr>
      <w:tr w:rsidR="00957F48" w14:paraId="6614FAE7" w14:textId="77777777" w:rsidTr="008F5A85">
        <w:tc>
          <w:tcPr>
            <w:tcW w:w="1101" w:type="dxa"/>
          </w:tcPr>
          <w:p w14:paraId="30537BD4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0DC236EE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6EC203CD" w14:textId="679CBD64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FAPI</w:t>
            </w:r>
          </w:p>
        </w:tc>
        <w:tc>
          <w:tcPr>
            <w:tcW w:w="3497" w:type="dxa"/>
          </w:tcPr>
          <w:p w14:paraId="2418CA48" w14:textId="031A8132" w:rsidR="00EE7A92" w:rsidRPr="00CB259E" w:rsidRDefault="00EE7A92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FAPI TV in h5 format</w:t>
            </w:r>
          </w:p>
        </w:tc>
      </w:tr>
      <w:tr w:rsidR="00387556" w14:paraId="0A3D1683" w14:textId="77777777" w:rsidTr="008F5A85">
        <w:tc>
          <w:tcPr>
            <w:tcW w:w="1101" w:type="dxa"/>
          </w:tcPr>
          <w:p w14:paraId="17D9DDA3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1C187083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70A11134" w14:textId="52349D01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fhMsgMode</w:t>
            </w:r>
            <w:proofErr w:type="spellEnd"/>
          </w:p>
        </w:tc>
        <w:tc>
          <w:tcPr>
            <w:tcW w:w="3497" w:type="dxa"/>
          </w:tcPr>
          <w:p w14:paraId="6E1DD9E5" w14:textId="6175F2AB" w:rsidR="00387556" w:rsidRPr="00CB259E" w:rsidRDefault="00387556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957F48" w14:paraId="4F1473D4" w14:textId="77777777" w:rsidTr="008F5A85">
        <w:tc>
          <w:tcPr>
            <w:tcW w:w="1101" w:type="dxa"/>
          </w:tcPr>
          <w:p w14:paraId="466D17ED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623BB749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27F363B5" w14:textId="2F074FB0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FAPIyaml</w:t>
            </w:r>
            <w:proofErr w:type="spellEnd"/>
          </w:p>
        </w:tc>
        <w:tc>
          <w:tcPr>
            <w:tcW w:w="3497" w:type="dxa"/>
          </w:tcPr>
          <w:p w14:paraId="3F44D7B8" w14:textId="4688DBEB" w:rsidR="00EE7A92" w:rsidRPr="00CB259E" w:rsidRDefault="00EE7A92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 xml:space="preserve">Enable FAPI TV in </w:t>
            </w:r>
            <w:proofErr w:type="spellStart"/>
            <w:r w:rsidRPr="00CB259E">
              <w:rPr>
                <w:sz w:val="20"/>
                <w:szCs w:val="20"/>
              </w:rPr>
              <w:t>yaml</w:t>
            </w:r>
            <w:proofErr w:type="spellEnd"/>
            <w:r w:rsidRPr="00CB259E">
              <w:rPr>
                <w:sz w:val="20"/>
                <w:szCs w:val="20"/>
              </w:rPr>
              <w:t xml:space="preserve"> format</w:t>
            </w:r>
          </w:p>
        </w:tc>
      </w:tr>
      <w:tr w:rsidR="00957F48" w14:paraId="6BF2D324" w14:textId="77777777" w:rsidTr="008F5A85">
        <w:tc>
          <w:tcPr>
            <w:tcW w:w="1101" w:type="dxa"/>
          </w:tcPr>
          <w:p w14:paraId="5D18D3CF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1C828F68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57C44F23" w14:textId="0B699D11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slotIdx</w:t>
            </w:r>
            <w:proofErr w:type="spellEnd"/>
          </w:p>
        </w:tc>
        <w:tc>
          <w:tcPr>
            <w:tcW w:w="3497" w:type="dxa"/>
          </w:tcPr>
          <w:p w14:paraId="211CE10F" w14:textId="7CF0E58F" w:rsidR="00EE7A92" w:rsidRPr="00CB259E" w:rsidRDefault="00EE7A92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Indices of slots on which TV will be generated</w:t>
            </w:r>
          </w:p>
        </w:tc>
      </w:tr>
      <w:tr w:rsidR="001D2810" w14:paraId="1DCFC252" w14:textId="77777777" w:rsidTr="008F5A85">
        <w:tc>
          <w:tcPr>
            <w:tcW w:w="1101" w:type="dxa"/>
          </w:tcPr>
          <w:p w14:paraId="4384C056" w14:textId="77777777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56D36A59" w14:textId="77777777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07A3C0A3" w14:textId="570EDAF7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forceSlotIdxFlag</w:t>
            </w:r>
            <w:proofErr w:type="spellEnd"/>
          </w:p>
        </w:tc>
        <w:tc>
          <w:tcPr>
            <w:tcW w:w="3497" w:type="dxa"/>
          </w:tcPr>
          <w:p w14:paraId="3021DAB3" w14:textId="1DCFC1B3" w:rsidR="001D2810" w:rsidRPr="00CB259E" w:rsidRDefault="001D2810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Force slot</w:t>
            </w:r>
            <w:r w:rsidR="00DD2826" w:rsidRPr="00CB259E">
              <w:rPr>
                <w:sz w:val="20"/>
                <w:szCs w:val="20"/>
              </w:rPr>
              <w:t xml:space="preserve"> index</w:t>
            </w:r>
            <w:r w:rsidRPr="00CB259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B259E">
              <w:rPr>
                <w:sz w:val="20"/>
                <w:szCs w:val="20"/>
              </w:rPr>
              <w:t>slotIdx</w:t>
            </w:r>
            <w:proofErr w:type="spellEnd"/>
            <w:r w:rsidRPr="00CB259E">
              <w:rPr>
                <w:sz w:val="20"/>
                <w:szCs w:val="20"/>
              </w:rPr>
              <w:t>(</w:t>
            </w:r>
            <w:proofErr w:type="gramEnd"/>
            <w:r w:rsidRPr="00CB259E">
              <w:rPr>
                <w:sz w:val="20"/>
                <w:szCs w:val="20"/>
              </w:rPr>
              <w:t xml:space="preserve">1) for every slot </w:t>
            </w:r>
          </w:p>
        </w:tc>
      </w:tr>
      <w:tr w:rsidR="00957F48" w14:paraId="178B5AD8" w14:textId="77777777" w:rsidTr="008F5A85">
        <w:tc>
          <w:tcPr>
            <w:tcW w:w="1101" w:type="dxa"/>
          </w:tcPr>
          <w:p w14:paraId="320FB571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1FB08EFD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536A38B4" w14:textId="40A3A645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bypassComp</w:t>
            </w:r>
            <w:proofErr w:type="spellEnd"/>
          </w:p>
        </w:tc>
        <w:tc>
          <w:tcPr>
            <w:tcW w:w="3497" w:type="dxa"/>
          </w:tcPr>
          <w:p w14:paraId="2D0E4575" w14:textId="612E808D" w:rsidR="00EE7A92" w:rsidRPr="00CB259E" w:rsidRDefault="00EE7A92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Bypass FH sample compression</w:t>
            </w:r>
          </w:p>
        </w:tc>
      </w:tr>
      <w:tr w:rsidR="00957F48" w14:paraId="3AB7B730" w14:textId="77777777" w:rsidTr="008F5A85">
        <w:tc>
          <w:tcPr>
            <w:tcW w:w="1101" w:type="dxa"/>
          </w:tcPr>
          <w:p w14:paraId="555AE711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1B5F5956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33F2E9C5" w14:textId="160013E3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idx</w:t>
            </w:r>
            <w:proofErr w:type="spellEnd"/>
          </w:p>
        </w:tc>
        <w:tc>
          <w:tcPr>
            <w:tcW w:w="3497" w:type="dxa"/>
          </w:tcPr>
          <w:p w14:paraId="08FF06E2" w14:textId="52CA704D" w:rsidR="00EE7A92" w:rsidRPr="00CB259E" w:rsidRDefault="00EE7A92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957F48" w14:paraId="286A2211" w14:textId="77777777" w:rsidTr="008F5A85">
        <w:tc>
          <w:tcPr>
            <w:tcW w:w="1101" w:type="dxa"/>
          </w:tcPr>
          <w:p w14:paraId="4803BB93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523FCC45" w14:textId="77777777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748C530C" w14:textId="1C079E6B" w:rsidR="00EE7A92" w:rsidRPr="00CB259E" w:rsidRDefault="00EE7A92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TVname</w:t>
            </w:r>
            <w:proofErr w:type="spellEnd"/>
          </w:p>
        </w:tc>
        <w:tc>
          <w:tcPr>
            <w:tcW w:w="3497" w:type="dxa"/>
          </w:tcPr>
          <w:p w14:paraId="465AE759" w14:textId="272541C6" w:rsidR="00EE7A92" w:rsidRPr="00CB259E" w:rsidRDefault="00EE7A92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Prefix for the name of TVs</w:t>
            </w:r>
          </w:p>
        </w:tc>
      </w:tr>
      <w:tr w:rsidR="00387556" w14:paraId="0773F9D4" w14:textId="77777777" w:rsidTr="008F5A85">
        <w:tc>
          <w:tcPr>
            <w:tcW w:w="1101" w:type="dxa"/>
          </w:tcPr>
          <w:p w14:paraId="3583CC5A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1C437BFA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63F7F325" w14:textId="00E5FD38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polDbg</w:t>
            </w:r>
            <w:proofErr w:type="spellEnd"/>
          </w:p>
        </w:tc>
        <w:tc>
          <w:tcPr>
            <w:tcW w:w="3497" w:type="dxa"/>
          </w:tcPr>
          <w:p w14:paraId="3A37BDAA" w14:textId="70B8DF78" w:rsidR="00387556" w:rsidRPr="00CB259E" w:rsidRDefault="00387556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387556" w14:paraId="1835996B" w14:textId="77777777" w:rsidTr="008F5A85">
        <w:tc>
          <w:tcPr>
            <w:tcW w:w="1101" w:type="dxa"/>
          </w:tcPr>
          <w:p w14:paraId="135FDF13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5FFD92AC" w14:textId="4B2EFEF4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oranComp</w:t>
            </w:r>
            <w:proofErr w:type="spellEnd"/>
          </w:p>
        </w:tc>
        <w:tc>
          <w:tcPr>
            <w:tcW w:w="2377" w:type="dxa"/>
          </w:tcPr>
          <w:p w14:paraId="1DF0C839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393DF039" w14:textId="1461720A" w:rsidR="00387556" w:rsidRPr="00CB259E" w:rsidRDefault="00387556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387556" w14:paraId="0D1E67F6" w14:textId="77777777" w:rsidTr="008F5A85">
        <w:tc>
          <w:tcPr>
            <w:tcW w:w="1101" w:type="dxa"/>
          </w:tcPr>
          <w:p w14:paraId="63450D01" w14:textId="77777777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6B10D61F" w14:textId="0197097B" w:rsidR="00387556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alg</w:t>
            </w:r>
            <w:proofErr w:type="spellEnd"/>
          </w:p>
        </w:tc>
        <w:tc>
          <w:tcPr>
            <w:tcW w:w="2377" w:type="dxa"/>
          </w:tcPr>
          <w:p w14:paraId="7FF35FA4" w14:textId="5CB297BA" w:rsidR="00387556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enableRssiMeas</w:t>
            </w:r>
            <w:proofErr w:type="spellEnd"/>
          </w:p>
        </w:tc>
        <w:tc>
          <w:tcPr>
            <w:tcW w:w="3497" w:type="dxa"/>
          </w:tcPr>
          <w:p w14:paraId="36A90480" w14:textId="036696CC" w:rsidR="00387556" w:rsidRPr="00CB259E" w:rsidRDefault="00423FA3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RSSI measurement for PUSCH</w:t>
            </w:r>
          </w:p>
        </w:tc>
      </w:tr>
      <w:tr w:rsidR="00423FA3" w14:paraId="340BE8A1" w14:textId="77777777" w:rsidTr="008F5A85">
        <w:tc>
          <w:tcPr>
            <w:tcW w:w="1101" w:type="dxa"/>
          </w:tcPr>
          <w:p w14:paraId="16B523E3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3E2E6CD8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161268D9" w14:textId="0C43DB8A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enableRsrpNvSinrMeas</w:t>
            </w:r>
            <w:proofErr w:type="spellEnd"/>
          </w:p>
        </w:tc>
        <w:tc>
          <w:tcPr>
            <w:tcW w:w="3497" w:type="dxa"/>
          </w:tcPr>
          <w:p w14:paraId="5B4D0028" w14:textId="3B84350C" w:rsidR="00423FA3" w:rsidRPr="00CB259E" w:rsidRDefault="00423FA3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 xml:space="preserve">Enable RSRP, noise </w:t>
            </w:r>
            <w:proofErr w:type="spellStart"/>
            <w:r w:rsidRPr="00CB259E">
              <w:rPr>
                <w:sz w:val="20"/>
                <w:szCs w:val="20"/>
              </w:rPr>
              <w:t>cariance</w:t>
            </w:r>
            <w:proofErr w:type="spellEnd"/>
            <w:r w:rsidRPr="00CB259E">
              <w:rPr>
                <w:sz w:val="20"/>
                <w:szCs w:val="20"/>
              </w:rPr>
              <w:t xml:space="preserve"> and SINR measurement for PUSCH</w:t>
            </w:r>
          </w:p>
        </w:tc>
      </w:tr>
      <w:tr w:rsidR="00423FA3" w14:paraId="729A97B3" w14:textId="77777777" w:rsidTr="008F5A85">
        <w:tc>
          <w:tcPr>
            <w:tcW w:w="1101" w:type="dxa"/>
          </w:tcPr>
          <w:p w14:paraId="656FC69E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0C2397C9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4C82B237" w14:textId="7594929D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enableSinrMeas</w:t>
            </w:r>
            <w:proofErr w:type="spellEnd"/>
          </w:p>
        </w:tc>
        <w:tc>
          <w:tcPr>
            <w:tcW w:w="3497" w:type="dxa"/>
          </w:tcPr>
          <w:p w14:paraId="4CFBCAA9" w14:textId="6EE73CF8" w:rsidR="00423FA3" w:rsidRPr="00CB259E" w:rsidRDefault="00423FA3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SINR measurement for PUSCH</w:t>
            </w:r>
          </w:p>
        </w:tc>
      </w:tr>
      <w:tr w:rsidR="00423FA3" w14:paraId="44EE6F95" w14:textId="77777777" w:rsidTr="008F5A85">
        <w:tc>
          <w:tcPr>
            <w:tcW w:w="1101" w:type="dxa"/>
          </w:tcPr>
          <w:p w14:paraId="0A5A47B5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447D9430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20AAE070" w14:textId="3F61D24B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enableIrc</w:t>
            </w:r>
            <w:proofErr w:type="spellEnd"/>
          </w:p>
        </w:tc>
        <w:tc>
          <w:tcPr>
            <w:tcW w:w="3497" w:type="dxa"/>
          </w:tcPr>
          <w:p w14:paraId="5670EAD9" w14:textId="2CFDDB7F" w:rsidR="00423FA3" w:rsidRPr="00CB259E" w:rsidRDefault="00423FA3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MMSE-IRC for PUSCH</w:t>
            </w:r>
          </w:p>
        </w:tc>
      </w:tr>
      <w:tr w:rsidR="00423FA3" w14:paraId="55E11FB9" w14:textId="77777777" w:rsidTr="008F5A85">
        <w:tc>
          <w:tcPr>
            <w:tcW w:w="1101" w:type="dxa"/>
          </w:tcPr>
          <w:p w14:paraId="13557A1B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513A194D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3CE9815B" w14:textId="6CAE7016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enableCfoEstimation</w:t>
            </w:r>
            <w:proofErr w:type="spellEnd"/>
          </w:p>
        </w:tc>
        <w:tc>
          <w:tcPr>
            <w:tcW w:w="3497" w:type="dxa"/>
          </w:tcPr>
          <w:p w14:paraId="6514467D" w14:textId="45140FDD" w:rsidR="00423FA3" w:rsidRPr="00CB259E" w:rsidRDefault="00423FA3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CFO estimation for PUSCH</w:t>
            </w:r>
          </w:p>
        </w:tc>
      </w:tr>
      <w:tr w:rsidR="00423FA3" w14:paraId="4004B63A" w14:textId="77777777" w:rsidTr="008F5A85">
        <w:tc>
          <w:tcPr>
            <w:tcW w:w="1101" w:type="dxa"/>
          </w:tcPr>
          <w:p w14:paraId="4D79BFA7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52BA3B0A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4D77D283" w14:textId="651176FD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enableCfoCorrection</w:t>
            </w:r>
            <w:proofErr w:type="spellEnd"/>
          </w:p>
        </w:tc>
        <w:tc>
          <w:tcPr>
            <w:tcW w:w="3497" w:type="dxa"/>
          </w:tcPr>
          <w:p w14:paraId="08D3CA4E" w14:textId="3FED3B3A" w:rsidR="00423FA3" w:rsidRPr="00CB259E" w:rsidRDefault="00423FA3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CFO correction for PUSCH</w:t>
            </w:r>
          </w:p>
        </w:tc>
      </w:tr>
      <w:tr w:rsidR="00423FA3" w14:paraId="01FF6D99" w14:textId="77777777" w:rsidTr="008F5A85">
        <w:tc>
          <w:tcPr>
            <w:tcW w:w="1101" w:type="dxa"/>
          </w:tcPr>
          <w:p w14:paraId="479CFCCD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6C9B1086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13D5CC89" w14:textId="4252D0C5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enableToEstimation</w:t>
            </w:r>
            <w:proofErr w:type="spellEnd"/>
          </w:p>
        </w:tc>
        <w:tc>
          <w:tcPr>
            <w:tcW w:w="3497" w:type="dxa"/>
          </w:tcPr>
          <w:p w14:paraId="0C144DF5" w14:textId="67E78F47" w:rsidR="00423FA3" w:rsidRPr="00CB259E" w:rsidRDefault="00423FA3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 xml:space="preserve">Enable Timing Offset estimation for PUSCH </w:t>
            </w:r>
          </w:p>
        </w:tc>
      </w:tr>
      <w:tr w:rsidR="00423FA3" w14:paraId="6791C8E9" w14:textId="77777777" w:rsidTr="008F5A85">
        <w:tc>
          <w:tcPr>
            <w:tcW w:w="1101" w:type="dxa"/>
          </w:tcPr>
          <w:p w14:paraId="7DD79B90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5377EA1C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3A5D0552" w14:textId="2B612CC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enableToCorrection</w:t>
            </w:r>
            <w:proofErr w:type="spellEnd"/>
          </w:p>
        </w:tc>
        <w:tc>
          <w:tcPr>
            <w:tcW w:w="3497" w:type="dxa"/>
          </w:tcPr>
          <w:p w14:paraId="1DA1E9C4" w14:textId="283243D6" w:rsidR="00423FA3" w:rsidRPr="00CB259E" w:rsidRDefault="00423FA3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Timing Offset correction for PUSCH</w:t>
            </w:r>
          </w:p>
        </w:tc>
      </w:tr>
      <w:tr w:rsidR="00423FA3" w14:paraId="133CF314" w14:textId="77777777" w:rsidTr="008F5A85">
        <w:tc>
          <w:tcPr>
            <w:tcW w:w="1101" w:type="dxa"/>
          </w:tcPr>
          <w:p w14:paraId="08D1A6AF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6DF4325B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4C3CC265" w14:textId="5E067341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TdiMode</w:t>
            </w:r>
            <w:proofErr w:type="spellEnd"/>
          </w:p>
        </w:tc>
        <w:tc>
          <w:tcPr>
            <w:tcW w:w="3497" w:type="dxa"/>
          </w:tcPr>
          <w:p w14:paraId="51FA87EA" w14:textId="55B59F75" w:rsidR="00423FA3" w:rsidRPr="00CB259E" w:rsidRDefault="00423FA3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time domain CEE interpolation</w:t>
            </w:r>
          </w:p>
        </w:tc>
      </w:tr>
      <w:tr w:rsidR="00423FA3" w14:paraId="5A2C89E9" w14:textId="77777777" w:rsidTr="008F5A85">
        <w:tc>
          <w:tcPr>
            <w:tcW w:w="1101" w:type="dxa"/>
          </w:tcPr>
          <w:p w14:paraId="2D0D3F5D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704494B8" w14:textId="4C74AEF9" w:rsidR="00423FA3" w:rsidRPr="00CB259E" w:rsidRDefault="008F5A85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delaySpread</w:t>
            </w:r>
            <w:proofErr w:type="spellEnd"/>
          </w:p>
        </w:tc>
        <w:tc>
          <w:tcPr>
            <w:tcW w:w="2377" w:type="dxa"/>
          </w:tcPr>
          <w:p w14:paraId="120A510E" w14:textId="77777777" w:rsidR="00423FA3" w:rsidRPr="00CB259E" w:rsidRDefault="00423FA3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30D44374" w14:textId="3A71FD6D" w:rsidR="00423FA3" w:rsidRPr="00CB259E" w:rsidRDefault="008F5A85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1D2810" w14:paraId="453110CE" w14:textId="77777777" w:rsidTr="008F5A85">
        <w:tc>
          <w:tcPr>
            <w:tcW w:w="1101" w:type="dxa"/>
          </w:tcPr>
          <w:p w14:paraId="5DB30741" w14:textId="77777777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382A2BAB" w14:textId="6C7DD40E" w:rsidR="001D2810" w:rsidRPr="00CB259E" w:rsidRDefault="00387556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fp16AlgoSel</w:t>
            </w:r>
          </w:p>
        </w:tc>
        <w:tc>
          <w:tcPr>
            <w:tcW w:w="2377" w:type="dxa"/>
          </w:tcPr>
          <w:p w14:paraId="44DA1DE8" w14:textId="02AE1C3C" w:rsidR="001D2810" w:rsidRPr="00CB259E" w:rsidRDefault="001D2810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7D74EAF0" w14:textId="085482AE" w:rsidR="001D2810" w:rsidRPr="00CB259E" w:rsidRDefault="001D2810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 xml:space="preserve">0: Use </w:t>
            </w: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half</w:t>
            </w:r>
            <w:r w:rsidRPr="00CB259E">
              <w:rPr>
                <w:sz w:val="20"/>
                <w:szCs w:val="20"/>
              </w:rPr>
              <w:t xml:space="preserve"> function (</w:t>
            </w:r>
            <w:proofErr w:type="spellStart"/>
            <w:r w:rsidRPr="00CB259E">
              <w:rPr>
                <w:sz w:val="20"/>
                <w:szCs w:val="20"/>
              </w:rPr>
              <w:t>Matlab</w:t>
            </w:r>
            <w:proofErr w:type="spellEnd"/>
            <w:r w:rsidRPr="00CB259E">
              <w:rPr>
                <w:sz w:val="20"/>
                <w:szCs w:val="20"/>
              </w:rPr>
              <w:t xml:space="preserve"> fixed point toolbox</w:t>
            </w:r>
            <w:r w:rsidR="00137A10" w:rsidRPr="00CB259E">
              <w:rPr>
                <w:sz w:val="20"/>
                <w:szCs w:val="20"/>
              </w:rPr>
              <w:t xml:space="preserve"> required</w:t>
            </w:r>
            <w:r w:rsidRPr="00CB259E">
              <w:rPr>
                <w:sz w:val="20"/>
                <w:szCs w:val="20"/>
              </w:rPr>
              <w:t xml:space="preserve">) </w:t>
            </w:r>
          </w:p>
          <w:p w14:paraId="7EBA1E80" w14:textId="6958E67B" w:rsidR="001D2810" w:rsidRPr="00CB259E" w:rsidRDefault="001D2810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 xml:space="preserve">1: Use </w:t>
            </w: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vpf16</w:t>
            </w:r>
            <w:r w:rsidRPr="00CB259E">
              <w:rPr>
                <w:sz w:val="20"/>
                <w:szCs w:val="20"/>
              </w:rPr>
              <w:t xml:space="preserve"> function (</w:t>
            </w:r>
            <w:proofErr w:type="spellStart"/>
            <w:r w:rsidRPr="00CB259E">
              <w:rPr>
                <w:sz w:val="20"/>
                <w:szCs w:val="20"/>
              </w:rPr>
              <w:t>Matlab</w:t>
            </w:r>
            <w:proofErr w:type="spellEnd"/>
            <w:r w:rsidRPr="00CB259E">
              <w:rPr>
                <w:sz w:val="20"/>
                <w:szCs w:val="20"/>
              </w:rPr>
              <w:t xml:space="preserve"> fixed point toolbox</w:t>
            </w:r>
            <w:r w:rsidR="00137A10" w:rsidRPr="00CB259E">
              <w:rPr>
                <w:sz w:val="20"/>
                <w:szCs w:val="20"/>
              </w:rPr>
              <w:t xml:space="preserve"> not required</w:t>
            </w:r>
            <w:r w:rsidRPr="00CB259E">
              <w:rPr>
                <w:sz w:val="20"/>
                <w:szCs w:val="20"/>
              </w:rPr>
              <w:t>)</w:t>
            </w:r>
          </w:p>
        </w:tc>
      </w:tr>
      <w:tr w:rsidR="008F5A85" w14:paraId="1BA2BAA0" w14:textId="77777777" w:rsidTr="008F5A85">
        <w:tc>
          <w:tcPr>
            <w:tcW w:w="1101" w:type="dxa"/>
          </w:tcPr>
          <w:p w14:paraId="1BA4D384" w14:textId="77777777" w:rsidR="008F5A85" w:rsidRPr="00CB259E" w:rsidRDefault="008F5A85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1D532F52" w14:textId="1FAB1658" w:rsidR="008F5A85" w:rsidRPr="00CB259E" w:rsidRDefault="008F5A85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forceRxZero</w:t>
            </w:r>
            <w:proofErr w:type="spellEnd"/>
          </w:p>
        </w:tc>
        <w:tc>
          <w:tcPr>
            <w:tcW w:w="2377" w:type="dxa"/>
          </w:tcPr>
          <w:p w14:paraId="1B4B1164" w14:textId="77777777" w:rsidR="008F5A85" w:rsidRPr="00CB259E" w:rsidRDefault="008F5A85" w:rsidP="0088122D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29E6F070" w14:textId="4151F95D" w:rsidR="008F5A85" w:rsidRPr="00CB259E" w:rsidRDefault="008F5A85" w:rsidP="00EE7A92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8F5A85" w14:paraId="2AC87CF1" w14:textId="77777777" w:rsidTr="008F5A85">
        <w:tc>
          <w:tcPr>
            <w:tcW w:w="1101" w:type="dxa"/>
          </w:tcPr>
          <w:p w14:paraId="2D08A0D5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3F0ED628" w14:textId="0E1FB12A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useCuphySoftDemapper</w:t>
            </w:r>
            <w:proofErr w:type="spellEnd"/>
          </w:p>
        </w:tc>
        <w:tc>
          <w:tcPr>
            <w:tcW w:w="2377" w:type="dxa"/>
          </w:tcPr>
          <w:p w14:paraId="373AA103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5F3FB9D1" w14:textId="70DC4AE8" w:rsidR="008F5A85" w:rsidRPr="00CB259E" w:rsidRDefault="008F5A85" w:rsidP="008F5A85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8F5A85" w14:paraId="0E6331F2" w14:textId="77777777" w:rsidTr="008F5A85">
        <w:tc>
          <w:tcPr>
            <w:tcW w:w="1101" w:type="dxa"/>
          </w:tcPr>
          <w:p w14:paraId="15B9EDDA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18E671C1" w14:textId="3967EADC" w:rsidR="008F5A85" w:rsidRPr="00CB259E" w:rsidRDefault="008F5A85" w:rsidP="008F5A85">
            <w:pPr>
              <w:autoSpaceDE w:val="0"/>
              <w:autoSpaceDN w:val="0"/>
              <w:adjustRightInd w:val="0"/>
              <w:spacing w:after="0"/>
              <w:rPr>
                <w:rFonts w:ascii="Courier" w:hAnsi="Courier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/>
                <w:sz w:val="20"/>
                <w:szCs w:val="20"/>
              </w:rPr>
              <w:t>checkSrsHestErr</w:t>
            </w:r>
            <w:proofErr w:type="spellEnd"/>
          </w:p>
        </w:tc>
        <w:tc>
          <w:tcPr>
            <w:tcW w:w="2377" w:type="dxa"/>
          </w:tcPr>
          <w:p w14:paraId="5BA6BD5F" w14:textId="6A692D49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26BBD18F" w14:textId="1588B2A3" w:rsidR="008F5A85" w:rsidRPr="00CB259E" w:rsidRDefault="008F5A85" w:rsidP="008F5A85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8F5A85" w14:paraId="7CA4815B" w14:textId="77777777" w:rsidTr="008F5A85">
        <w:tc>
          <w:tcPr>
            <w:tcW w:w="1101" w:type="dxa"/>
          </w:tcPr>
          <w:p w14:paraId="4199991A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3C934599" w14:textId="29ABFCBA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forceCsiPart2Length</w:t>
            </w:r>
          </w:p>
        </w:tc>
        <w:tc>
          <w:tcPr>
            <w:tcW w:w="2377" w:type="dxa"/>
          </w:tcPr>
          <w:p w14:paraId="78E1DF89" w14:textId="4206A0E5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0C498CA0" w14:textId="7FA3238C" w:rsidR="008F5A85" w:rsidRPr="00CB259E" w:rsidRDefault="008F5A85" w:rsidP="008F5A85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8F5A85" w14:paraId="7841F77F" w14:textId="77777777" w:rsidTr="008F5A85">
        <w:tc>
          <w:tcPr>
            <w:tcW w:w="1101" w:type="dxa"/>
          </w:tcPr>
          <w:p w14:paraId="20A32294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2D72486E" w14:textId="293CE541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capSamp</w:t>
            </w:r>
            <w:proofErr w:type="spellEnd"/>
          </w:p>
        </w:tc>
        <w:tc>
          <w:tcPr>
            <w:tcW w:w="2377" w:type="dxa"/>
          </w:tcPr>
          <w:p w14:paraId="14517470" w14:textId="3F392B56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</w:t>
            </w:r>
          </w:p>
        </w:tc>
        <w:tc>
          <w:tcPr>
            <w:tcW w:w="3497" w:type="dxa"/>
          </w:tcPr>
          <w:p w14:paraId="13ECA350" w14:textId="185E6834" w:rsidR="008F5A85" w:rsidRPr="00CB259E" w:rsidRDefault="008F5A85" w:rsidP="008F5A85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captured sample analysis</w:t>
            </w:r>
          </w:p>
        </w:tc>
      </w:tr>
      <w:tr w:rsidR="008F5A85" w14:paraId="0AC78D28" w14:textId="77777777" w:rsidTr="008F5A85">
        <w:tc>
          <w:tcPr>
            <w:tcW w:w="1101" w:type="dxa"/>
          </w:tcPr>
          <w:p w14:paraId="117ED533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49C5B1CF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40433973" w14:textId="1E1E5ECD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fileName</w:t>
            </w:r>
            <w:proofErr w:type="spellEnd"/>
          </w:p>
        </w:tc>
        <w:tc>
          <w:tcPr>
            <w:tcW w:w="3497" w:type="dxa"/>
          </w:tcPr>
          <w:p w14:paraId="6DFFD627" w14:textId="7B6AFB5D" w:rsidR="008F5A85" w:rsidRPr="00CB259E" w:rsidRDefault="008F5A85" w:rsidP="008F5A85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Captured sample file name</w:t>
            </w:r>
          </w:p>
        </w:tc>
      </w:tr>
      <w:tr w:rsidR="008F5A85" w14:paraId="5A7CC8D6" w14:textId="77777777" w:rsidTr="008F5A85">
        <w:tc>
          <w:tcPr>
            <w:tcW w:w="1101" w:type="dxa"/>
          </w:tcPr>
          <w:p w14:paraId="5D6FAA10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1FDC0673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7" w:type="dxa"/>
          </w:tcPr>
          <w:p w14:paraId="56F02D10" w14:textId="79EBF376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isComp</w:t>
            </w:r>
            <w:proofErr w:type="spellEnd"/>
          </w:p>
        </w:tc>
        <w:tc>
          <w:tcPr>
            <w:tcW w:w="3497" w:type="dxa"/>
          </w:tcPr>
          <w:p w14:paraId="56FD9CFF" w14:textId="3B956C1A" w:rsidR="008F5A85" w:rsidRPr="00CB259E" w:rsidRDefault="008F5A85" w:rsidP="008F5A85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Sample is compressed or not</w:t>
            </w:r>
          </w:p>
        </w:tc>
      </w:tr>
      <w:tr w:rsidR="008F5A85" w14:paraId="748734DD" w14:textId="77777777" w:rsidTr="008F5A85">
        <w:tc>
          <w:tcPr>
            <w:tcW w:w="1101" w:type="dxa"/>
          </w:tcPr>
          <w:p w14:paraId="72000497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05BCF6CA" w14:textId="4FBBC7A8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enableUeRx</w:t>
            </w:r>
            <w:proofErr w:type="spellEnd"/>
          </w:p>
        </w:tc>
        <w:tc>
          <w:tcPr>
            <w:tcW w:w="2377" w:type="dxa"/>
          </w:tcPr>
          <w:p w14:paraId="3D546672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69EAECB1" w14:textId="71E75610" w:rsidR="008F5A85" w:rsidRPr="00CB259E" w:rsidRDefault="008F5A85" w:rsidP="008F5A85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Enable UE RX</w:t>
            </w:r>
          </w:p>
        </w:tc>
      </w:tr>
      <w:tr w:rsidR="008F5A85" w14:paraId="2C5A8246" w14:textId="77777777" w:rsidTr="008F5A85">
        <w:tc>
          <w:tcPr>
            <w:tcW w:w="1101" w:type="dxa"/>
          </w:tcPr>
          <w:p w14:paraId="522BC7B2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7498CE47" w14:textId="59FD34D2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proofErr w:type="spellStart"/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enableDlTxBf</w:t>
            </w:r>
            <w:proofErr w:type="spellEnd"/>
          </w:p>
        </w:tc>
        <w:tc>
          <w:tcPr>
            <w:tcW w:w="2377" w:type="dxa"/>
          </w:tcPr>
          <w:p w14:paraId="252E7919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02E87EF0" w14:textId="4B3CB9FD" w:rsidR="008F5A85" w:rsidRPr="00CB259E" w:rsidRDefault="008F5A85" w:rsidP="008F5A85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  <w:tr w:rsidR="008F5A85" w14:paraId="24F134E6" w14:textId="77777777" w:rsidTr="008F5A85">
        <w:tc>
          <w:tcPr>
            <w:tcW w:w="1101" w:type="dxa"/>
          </w:tcPr>
          <w:p w14:paraId="5C337821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2375" w:type="dxa"/>
          </w:tcPr>
          <w:p w14:paraId="3D947DC1" w14:textId="2B52CFA5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CB259E">
              <w:rPr>
                <w:rFonts w:ascii="Courier" w:hAnsi="Courier" w:cs="Courier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2377" w:type="dxa"/>
          </w:tcPr>
          <w:p w14:paraId="04A920F2" w14:textId="77777777" w:rsidR="008F5A85" w:rsidRPr="00CB259E" w:rsidRDefault="008F5A85" w:rsidP="008F5A85">
            <w:pPr>
              <w:rPr>
                <w:rFonts w:ascii="Courier" w:hAnsi="Courier" w:cs="Courier"/>
                <w:color w:val="000000"/>
                <w:sz w:val="20"/>
                <w:szCs w:val="20"/>
              </w:rPr>
            </w:pPr>
          </w:p>
        </w:tc>
        <w:tc>
          <w:tcPr>
            <w:tcW w:w="3497" w:type="dxa"/>
          </w:tcPr>
          <w:p w14:paraId="6761907F" w14:textId="09851BCC" w:rsidR="008F5A85" w:rsidRPr="00CB259E" w:rsidRDefault="008F5A85" w:rsidP="008F5A85">
            <w:pPr>
              <w:rPr>
                <w:sz w:val="20"/>
                <w:szCs w:val="20"/>
              </w:rPr>
            </w:pPr>
            <w:r w:rsidRPr="00CB259E">
              <w:rPr>
                <w:sz w:val="20"/>
                <w:szCs w:val="20"/>
              </w:rPr>
              <w:t>Reserved</w:t>
            </w:r>
          </w:p>
        </w:tc>
      </w:tr>
    </w:tbl>
    <w:p w14:paraId="3EE0EA02" w14:textId="77777777" w:rsidR="00070937" w:rsidRDefault="00070937" w:rsidP="0088122D"/>
    <w:p w14:paraId="7A096C97" w14:textId="26D53B3C" w:rsidR="00706A91" w:rsidRDefault="00706A91">
      <w:pPr>
        <w:spacing w:after="0"/>
        <w:rPr>
          <w:rFonts w:ascii="Arial" w:hAnsi="Arial" w:cs="Arial"/>
          <w:b/>
          <w:bCs/>
          <w:kern w:val="32"/>
          <w:sz w:val="32"/>
          <w:szCs w:val="32"/>
        </w:rPr>
      </w:pPr>
      <w:r>
        <w:br w:type="page"/>
      </w:r>
    </w:p>
    <w:p w14:paraId="35852B5D" w14:textId="13DD74DE" w:rsidR="002E58B9" w:rsidRPr="00640797" w:rsidRDefault="002E58B9" w:rsidP="002E58B9">
      <w:pPr>
        <w:pStyle w:val="Heading1"/>
      </w:pPr>
      <w:bookmarkStart w:id="22" w:name="_Toc88659002"/>
      <w:proofErr w:type="spellStart"/>
      <w:r>
        <w:lastRenderedPageBreak/>
        <w:t>nrSim</w:t>
      </w:r>
      <w:proofErr w:type="spellEnd"/>
      <w:r>
        <w:t xml:space="preserve"> </w:t>
      </w:r>
      <w:r w:rsidR="00DC27A2">
        <w:t>Usage</w:t>
      </w:r>
      <w:bookmarkEnd w:id="22"/>
    </w:p>
    <w:p w14:paraId="557E1A8E" w14:textId="77777777" w:rsidR="00070937" w:rsidRDefault="00070937" w:rsidP="0088122D"/>
    <w:p w14:paraId="24D1C6AC" w14:textId="471AC0CD" w:rsidR="006110F5" w:rsidRDefault="00232C42" w:rsidP="00137A10">
      <w:pPr>
        <w:jc w:val="both"/>
      </w:pPr>
      <w:r>
        <w:t>For different test and simulation purpose, nrSim provides</w:t>
      </w:r>
      <w:r w:rsidR="00695159">
        <w:t xml:space="preserve"> two </w:t>
      </w:r>
      <w:r w:rsidR="00544A1D">
        <w:t>modes</w:t>
      </w:r>
      <w:r w:rsidR="00695159">
        <w:t xml:space="preserve"> to change the configurations</w:t>
      </w:r>
      <w:r>
        <w:t xml:space="preserve"> and run the </w:t>
      </w:r>
      <w:proofErr w:type="spellStart"/>
      <w:r>
        <w:t>Matlab</w:t>
      </w:r>
      <w:proofErr w:type="spellEnd"/>
      <w:r>
        <w:t xml:space="preserve"> model</w:t>
      </w:r>
      <w:r w:rsidR="00695159">
        <w:t xml:space="preserve">.  </w:t>
      </w:r>
    </w:p>
    <w:p w14:paraId="61F87C5B" w14:textId="3CC00E5B" w:rsidR="006110F5" w:rsidRDefault="00544A1D" w:rsidP="00137A10">
      <w:pPr>
        <w:pStyle w:val="ListParagraph"/>
        <w:numPr>
          <w:ilvl w:val="0"/>
          <w:numId w:val="24"/>
        </w:numPr>
        <w:jc w:val="both"/>
      </w:pPr>
      <w:r>
        <w:t>External configuration mode (</w:t>
      </w:r>
      <w:proofErr w:type="spellStart"/>
      <w:r w:rsidRPr="00957F48">
        <w:rPr>
          <w:rFonts w:ascii="Courier" w:eastAsia="Times New Roman" w:hAnsi="Courier" w:cs="Courier"/>
          <w:sz w:val="20"/>
          <w:szCs w:val="20"/>
        </w:rPr>
        <w:t>runSim</w:t>
      </w:r>
      <w:proofErr w:type="spellEnd"/>
      <w:r>
        <w:t xml:space="preserve">): </w:t>
      </w:r>
      <w:r w:rsidR="006110F5">
        <w:t>Th</w:t>
      </w:r>
      <w:r>
        <w:t>is</w:t>
      </w:r>
      <w:r w:rsidR="006110F5">
        <w:t xml:space="preserve"> </w:t>
      </w:r>
      <w:r>
        <w:t>mode</w:t>
      </w:r>
      <w:r w:rsidR="006110F5">
        <w:t xml:space="preserve"> is to use an external configuration file in </w:t>
      </w:r>
      <w:proofErr w:type="spellStart"/>
      <w:r w:rsidR="006110F5">
        <w:t>yaml</w:t>
      </w:r>
      <w:proofErr w:type="spellEnd"/>
      <w:r w:rsidR="006110F5">
        <w:t xml:space="preserve"> format to update the parameters.  nrSim will read this </w:t>
      </w:r>
      <w:proofErr w:type="spellStart"/>
      <w:r w:rsidR="006110F5">
        <w:t>yaml</w:t>
      </w:r>
      <w:proofErr w:type="spellEnd"/>
      <w:r w:rsidR="006110F5">
        <w:t xml:space="preserve"> configuration file and set the </w:t>
      </w:r>
      <w:proofErr w:type="spellStart"/>
      <w:r w:rsidR="006110F5" w:rsidRPr="00957F48">
        <w:rPr>
          <w:rFonts w:ascii="Courier" w:eastAsia="Times New Roman" w:hAnsi="Courier" w:cs="Courier"/>
          <w:sz w:val="20"/>
          <w:szCs w:val="20"/>
        </w:rPr>
        <w:t>SysPar</w:t>
      </w:r>
      <w:proofErr w:type="spellEnd"/>
      <w:r w:rsidR="006110F5">
        <w:t xml:space="preserve"> parameters accordingly. It is recommended that non</w:t>
      </w:r>
      <w:r w:rsidR="00232C42">
        <w:t xml:space="preserve"> </w:t>
      </w:r>
      <w:proofErr w:type="spellStart"/>
      <w:r w:rsidR="006110F5">
        <w:t>matlab</w:t>
      </w:r>
      <w:proofErr w:type="spellEnd"/>
      <w:r w:rsidR="00232C42">
        <w:t xml:space="preserve"> </w:t>
      </w:r>
      <w:r w:rsidR="006110F5">
        <w:t>developer use</w:t>
      </w:r>
      <w:r w:rsidR="00232C42">
        <w:t>s</w:t>
      </w:r>
      <w:r w:rsidR="006110F5">
        <w:t xml:space="preserve"> </w:t>
      </w:r>
      <w:r w:rsidR="00232C42">
        <w:t>this</w:t>
      </w:r>
      <w:r w:rsidR="006110F5">
        <w:t xml:space="preserve"> </w:t>
      </w:r>
      <w:r>
        <w:t>mode</w:t>
      </w:r>
      <w:r w:rsidR="006110F5">
        <w:t xml:space="preserve"> </w:t>
      </w:r>
      <w:r w:rsidR="00507FA5">
        <w:t xml:space="preserve">to generate test vectors </w:t>
      </w:r>
      <w:r w:rsidR="008F5A85">
        <w:t xml:space="preserve">or perform captured sample analysis </w:t>
      </w:r>
      <w:r w:rsidR="006110F5">
        <w:t xml:space="preserve">which requires no change to the </w:t>
      </w:r>
      <w:proofErr w:type="spellStart"/>
      <w:r w:rsidR="006110F5">
        <w:t>Matlab</w:t>
      </w:r>
      <w:proofErr w:type="spellEnd"/>
      <w:r w:rsidR="006110F5">
        <w:t xml:space="preserve"> code. </w:t>
      </w:r>
    </w:p>
    <w:p w14:paraId="10327D0A" w14:textId="77777777" w:rsidR="00137A10" w:rsidRDefault="00137A10" w:rsidP="00137A10">
      <w:pPr>
        <w:pStyle w:val="ListParagraph"/>
        <w:jc w:val="both"/>
      </w:pPr>
    </w:p>
    <w:p w14:paraId="60AA3667" w14:textId="34D8E7CB" w:rsidR="00333189" w:rsidRDefault="00544A1D" w:rsidP="00137A10">
      <w:pPr>
        <w:pStyle w:val="ListParagraph"/>
        <w:numPr>
          <w:ilvl w:val="0"/>
          <w:numId w:val="24"/>
        </w:numPr>
        <w:jc w:val="both"/>
      </w:pPr>
      <w:r>
        <w:t>Internal configuration mode (</w:t>
      </w:r>
      <w:proofErr w:type="spellStart"/>
      <w:r w:rsidRPr="00957F48">
        <w:rPr>
          <w:rFonts w:ascii="Courier" w:eastAsia="Times New Roman" w:hAnsi="Courier" w:cs="Courier"/>
          <w:sz w:val="20"/>
          <w:szCs w:val="20"/>
        </w:rPr>
        <w:t>runRegression</w:t>
      </w:r>
      <w:proofErr w:type="spellEnd"/>
      <w:r>
        <w:t xml:space="preserve">): This mode </w:t>
      </w:r>
      <w:r w:rsidR="00F545AA">
        <w:t xml:space="preserve">is to change the </w:t>
      </w:r>
      <w:proofErr w:type="spellStart"/>
      <w:r w:rsidR="00F545AA" w:rsidRPr="00957F48">
        <w:rPr>
          <w:rFonts w:ascii="Courier" w:eastAsia="Times New Roman" w:hAnsi="Courier" w:cs="Courier"/>
          <w:sz w:val="20"/>
          <w:szCs w:val="20"/>
        </w:rPr>
        <w:t>SysPar</w:t>
      </w:r>
      <w:proofErr w:type="spellEnd"/>
      <w:r w:rsidR="00F545AA">
        <w:t xml:space="preserve"> parameters directly in the </w:t>
      </w:r>
      <w:proofErr w:type="spellStart"/>
      <w:r w:rsidR="00F545AA">
        <w:t>Matlab</w:t>
      </w:r>
      <w:proofErr w:type="spellEnd"/>
      <w:r w:rsidR="00F545AA">
        <w:t xml:space="preserve"> code between </w:t>
      </w:r>
      <w:proofErr w:type="spellStart"/>
      <w:r w:rsidR="00F545AA" w:rsidRPr="00957F48">
        <w:rPr>
          <w:rFonts w:ascii="Courier" w:eastAsia="Times New Roman" w:hAnsi="Courier" w:cs="Courier"/>
          <w:sz w:val="20"/>
          <w:szCs w:val="20"/>
        </w:rPr>
        <w:t>initSysPar</w:t>
      </w:r>
      <w:proofErr w:type="spellEnd"/>
      <w:r w:rsidR="00F545AA">
        <w:t xml:space="preserve"> and </w:t>
      </w:r>
      <w:proofErr w:type="spellStart"/>
      <w:r w:rsidR="00F545AA" w:rsidRPr="00957F48">
        <w:rPr>
          <w:rFonts w:ascii="Courier" w:eastAsia="Times New Roman" w:hAnsi="Courier" w:cs="Courier"/>
          <w:sz w:val="20"/>
          <w:szCs w:val="20"/>
        </w:rPr>
        <w:t>nrSimulator</w:t>
      </w:r>
      <w:proofErr w:type="spellEnd"/>
      <w:r w:rsidR="00F545AA">
        <w:t xml:space="preserve">. </w:t>
      </w:r>
      <w:proofErr w:type="spellStart"/>
      <w:r w:rsidR="00507FA5">
        <w:t>Matlab</w:t>
      </w:r>
      <w:proofErr w:type="spellEnd"/>
      <w:r w:rsidR="00507FA5">
        <w:t xml:space="preserve"> developer can </w:t>
      </w:r>
      <w:r w:rsidR="00333189">
        <w:t xml:space="preserve">pre-define a set of configuration used by compliance test, test vector generation and </w:t>
      </w:r>
      <w:r w:rsidR="00232C42">
        <w:t xml:space="preserve">PHY </w:t>
      </w:r>
      <w:r w:rsidR="00333189">
        <w:t>performance</w:t>
      </w:r>
      <w:r w:rsidR="006110F5">
        <w:t xml:space="preserve"> simulation</w:t>
      </w:r>
      <w:r>
        <w:t>. M</w:t>
      </w:r>
      <w:r w:rsidR="00E264C6">
        <w:t xml:space="preserve">ultiple runs can be performed in this mode </w:t>
      </w:r>
      <w:r>
        <w:t>with different configurations</w:t>
      </w:r>
      <w:r w:rsidR="00333189">
        <w:t xml:space="preserve">. </w:t>
      </w:r>
    </w:p>
    <w:p w14:paraId="650BFDDD" w14:textId="77777777" w:rsidR="007E0D7D" w:rsidRDefault="007E0D7D" w:rsidP="0088122D"/>
    <w:p w14:paraId="69C00591" w14:textId="29B54812" w:rsidR="00333189" w:rsidRDefault="00E264C6" w:rsidP="00333189">
      <w:pPr>
        <w:pStyle w:val="Heading2"/>
      </w:pPr>
      <w:bookmarkStart w:id="23" w:name="_Toc88659003"/>
      <w:r>
        <w:t>Source</w:t>
      </w:r>
      <w:r w:rsidR="00544A1D">
        <w:t xml:space="preserve"> code and </w:t>
      </w:r>
      <w:proofErr w:type="spellStart"/>
      <w:r>
        <w:t>Matlab</w:t>
      </w:r>
      <w:proofErr w:type="spellEnd"/>
      <w:r>
        <w:t xml:space="preserve"> </w:t>
      </w:r>
      <w:r w:rsidR="00544A1D">
        <w:t>environment</w:t>
      </w:r>
      <w:r>
        <w:t xml:space="preserve"> preparation</w:t>
      </w:r>
      <w:bookmarkEnd w:id="23"/>
    </w:p>
    <w:p w14:paraId="5306AF3F" w14:textId="77777777" w:rsidR="00232C42" w:rsidRDefault="00232C42" w:rsidP="00232C42"/>
    <w:p w14:paraId="66C4F7D6" w14:textId="77777777" w:rsidR="00DC27A2" w:rsidRDefault="00E264C6" w:rsidP="00232C42">
      <w:r>
        <w:t>Source</w:t>
      </w:r>
      <w:r w:rsidR="00232C42">
        <w:t xml:space="preserve"> code: </w:t>
      </w:r>
    </w:p>
    <w:p w14:paraId="1FFC349A" w14:textId="2D64C90D" w:rsidR="00232C42" w:rsidRDefault="00E7275E" w:rsidP="00DC27A2">
      <w:pPr>
        <w:pStyle w:val="ListParagraph"/>
        <w:numPr>
          <w:ilvl w:val="0"/>
          <w:numId w:val="30"/>
        </w:numPr>
      </w:pPr>
      <w:hyperlink r:id="rId13" w:history="1">
        <w:r w:rsidR="00E264C6" w:rsidRPr="003D4997">
          <w:rPr>
            <w:rStyle w:val="Hyperlink"/>
          </w:rPr>
          <w:t>https://gitlab-master.nvidia.com/gputelecom/5GModel/-/tree/develop/nr_matlab</w:t>
        </w:r>
      </w:hyperlink>
    </w:p>
    <w:p w14:paraId="536DD8C8" w14:textId="77777777" w:rsidR="007A48CE" w:rsidRDefault="007A48CE" w:rsidP="00232C42"/>
    <w:p w14:paraId="0E81B850" w14:textId="77777777" w:rsidR="00DC27A2" w:rsidRDefault="00232C42" w:rsidP="00232C42">
      <w:proofErr w:type="spellStart"/>
      <w:r>
        <w:t>Matlab</w:t>
      </w:r>
      <w:proofErr w:type="spellEnd"/>
      <w:r>
        <w:t xml:space="preserve"> version: </w:t>
      </w:r>
    </w:p>
    <w:p w14:paraId="725C727B" w14:textId="21889E92" w:rsidR="00232C42" w:rsidRDefault="00232C42" w:rsidP="00DC27A2">
      <w:pPr>
        <w:pStyle w:val="ListParagraph"/>
        <w:numPr>
          <w:ilvl w:val="0"/>
          <w:numId w:val="29"/>
        </w:numPr>
      </w:pPr>
      <w:r>
        <w:t>R2020a</w:t>
      </w:r>
      <w:r w:rsidR="00544A1D">
        <w:t xml:space="preserve"> or later</w:t>
      </w:r>
    </w:p>
    <w:p w14:paraId="5CDE3396" w14:textId="77777777" w:rsidR="007A48CE" w:rsidRDefault="007A48CE" w:rsidP="007A48CE">
      <w:pPr>
        <w:pStyle w:val="ListParagraph"/>
      </w:pPr>
    </w:p>
    <w:p w14:paraId="7D79E9AB" w14:textId="02E1CF1E" w:rsidR="00544A1D" w:rsidRDefault="00544A1D" w:rsidP="00232C42">
      <w:proofErr w:type="spellStart"/>
      <w:r>
        <w:t>Matlab</w:t>
      </w:r>
      <w:proofErr w:type="spellEnd"/>
      <w:r>
        <w:t xml:space="preserve"> licenses:</w:t>
      </w:r>
    </w:p>
    <w:p w14:paraId="334BED77" w14:textId="21EB948F" w:rsidR="00544A1D" w:rsidRDefault="00544A1D" w:rsidP="00544A1D">
      <w:pPr>
        <w:pStyle w:val="ListParagraph"/>
        <w:numPr>
          <w:ilvl w:val="0"/>
          <w:numId w:val="25"/>
        </w:numPr>
      </w:pPr>
      <w:r>
        <w:t>MATLAB</w:t>
      </w:r>
    </w:p>
    <w:p w14:paraId="30D9C9CF" w14:textId="0E5781EC" w:rsidR="00544A1D" w:rsidRDefault="00544A1D" w:rsidP="00544A1D">
      <w:pPr>
        <w:pStyle w:val="ListParagraph"/>
        <w:numPr>
          <w:ilvl w:val="0"/>
          <w:numId w:val="25"/>
        </w:numPr>
      </w:pPr>
      <w:r>
        <w:t>Communications Tool</w:t>
      </w:r>
      <w:r w:rsidR="00817E22">
        <w:t>b</w:t>
      </w:r>
      <w:r>
        <w:t>ox</w:t>
      </w:r>
    </w:p>
    <w:p w14:paraId="155189C7" w14:textId="6399AA71" w:rsidR="00544A1D" w:rsidRDefault="00544A1D" w:rsidP="00544A1D">
      <w:pPr>
        <w:pStyle w:val="ListParagraph"/>
        <w:numPr>
          <w:ilvl w:val="0"/>
          <w:numId w:val="25"/>
        </w:numPr>
      </w:pPr>
      <w:r>
        <w:t>DSP System Toolbox</w:t>
      </w:r>
    </w:p>
    <w:p w14:paraId="192C9E13" w14:textId="00B97003" w:rsidR="00917AD0" w:rsidRDefault="00917AD0" w:rsidP="00917AD0">
      <w:pPr>
        <w:pStyle w:val="ListParagraph"/>
        <w:numPr>
          <w:ilvl w:val="0"/>
          <w:numId w:val="25"/>
        </w:numPr>
      </w:pPr>
      <w:r>
        <w:t>Signal Processing Toolbox</w:t>
      </w:r>
    </w:p>
    <w:p w14:paraId="69FD9E86" w14:textId="77777777" w:rsidR="00917AD0" w:rsidRDefault="00544A1D" w:rsidP="00917AD0">
      <w:pPr>
        <w:pStyle w:val="ListParagraph"/>
        <w:numPr>
          <w:ilvl w:val="0"/>
          <w:numId w:val="25"/>
        </w:numPr>
      </w:pPr>
      <w:r>
        <w:t>Fixed-Point Designer</w:t>
      </w:r>
      <w:r w:rsidR="00917AD0">
        <w:t xml:space="preserve"> (optional)</w:t>
      </w:r>
    </w:p>
    <w:p w14:paraId="33BBE6C3" w14:textId="55BD70F0" w:rsidR="00917AD0" w:rsidRDefault="00917AD0" w:rsidP="00917AD0">
      <w:pPr>
        <w:pStyle w:val="ListParagraph"/>
        <w:numPr>
          <w:ilvl w:val="1"/>
          <w:numId w:val="25"/>
        </w:numPr>
      </w:pPr>
      <w:r>
        <w:t xml:space="preserve">Call </w:t>
      </w:r>
      <w:r w:rsidRPr="00917AD0">
        <w:rPr>
          <w:rFonts w:ascii="Courier" w:hAnsi="Courier" w:cs="Courier"/>
          <w:sz w:val="20"/>
          <w:szCs w:val="20"/>
        </w:rPr>
        <w:t>half</w:t>
      </w:r>
      <w:r>
        <w:t xml:space="preserve"> function to accelerate testing/simulation</w:t>
      </w:r>
    </w:p>
    <w:p w14:paraId="4B2BC0A4" w14:textId="0747F7BB" w:rsidR="00917AD0" w:rsidRDefault="00917AD0" w:rsidP="00917AD0">
      <w:pPr>
        <w:pStyle w:val="ListParagraph"/>
        <w:numPr>
          <w:ilvl w:val="1"/>
          <w:numId w:val="25"/>
        </w:numPr>
      </w:pPr>
      <w:r>
        <w:t xml:space="preserve">Can be disabled by setting </w:t>
      </w:r>
      <w:r w:rsidRPr="00917AD0">
        <w:rPr>
          <w:rFonts w:ascii="Courier" w:hAnsi="Courier" w:cs="Courier"/>
          <w:sz w:val="20"/>
          <w:szCs w:val="20"/>
        </w:rPr>
        <w:t>SimCtrl.fp16AlgoSel = 1</w:t>
      </w:r>
    </w:p>
    <w:p w14:paraId="447FB6B9" w14:textId="10C20A8F" w:rsidR="00544A1D" w:rsidRDefault="00544A1D" w:rsidP="00544A1D">
      <w:pPr>
        <w:pStyle w:val="ListParagraph"/>
        <w:numPr>
          <w:ilvl w:val="0"/>
          <w:numId w:val="25"/>
        </w:numPr>
      </w:pPr>
      <w:r>
        <w:t>Parallel Computing Toolbox</w:t>
      </w:r>
      <w:r w:rsidR="00917AD0">
        <w:t xml:space="preserve"> (optional)</w:t>
      </w:r>
    </w:p>
    <w:p w14:paraId="7F1BC24C" w14:textId="368EBD12" w:rsidR="00917AD0" w:rsidRDefault="00E318AB" w:rsidP="00917AD0">
      <w:pPr>
        <w:pStyle w:val="ListParagraph"/>
        <w:numPr>
          <w:ilvl w:val="1"/>
          <w:numId w:val="25"/>
        </w:numPr>
      </w:pPr>
      <w:r>
        <w:t>A</w:t>
      </w:r>
      <w:r w:rsidR="00917AD0">
        <w:t>ccelerate testing/simulation</w:t>
      </w:r>
      <w:r>
        <w:t xml:space="preserve"> automatically</w:t>
      </w:r>
    </w:p>
    <w:p w14:paraId="0CE708CD" w14:textId="33BDD309" w:rsidR="00917AD0" w:rsidRDefault="00917AD0" w:rsidP="00917AD0">
      <w:pPr>
        <w:pStyle w:val="ListParagraph"/>
        <w:numPr>
          <w:ilvl w:val="0"/>
          <w:numId w:val="25"/>
        </w:numPr>
      </w:pPr>
      <w:r>
        <w:t>5G Toolbox</w:t>
      </w:r>
    </w:p>
    <w:p w14:paraId="164966D5" w14:textId="6A92C507" w:rsidR="00917AD0" w:rsidRDefault="008F5A85" w:rsidP="00917AD0">
      <w:pPr>
        <w:pStyle w:val="ListParagraph"/>
        <w:numPr>
          <w:ilvl w:val="1"/>
          <w:numId w:val="25"/>
        </w:numPr>
      </w:pPr>
      <w:r>
        <w:t>Optional</w:t>
      </w:r>
      <w:r w:rsidR="00917AD0">
        <w:t xml:space="preserve"> for TV generation</w:t>
      </w:r>
      <w:r>
        <w:t xml:space="preserve"> (disabled by setting </w:t>
      </w:r>
      <w:r w:rsidRPr="008F5A85">
        <w:rPr>
          <w:rFonts w:ascii="Courier" w:hAnsi="Courier" w:cs="Courier"/>
          <w:sz w:val="20"/>
          <w:szCs w:val="20"/>
        </w:rPr>
        <w:t xml:space="preserve">Chan.use5Gtoolbox = </w:t>
      </w:r>
      <w:r>
        <w:rPr>
          <w:rFonts w:ascii="Courier" w:hAnsi="Courier" w:cs="Courier"/>
          <w:sz w:val="20"/>
          <w:szCs w:val="20"/>
        </w:rPr>
        <w:t>0</w:t>
      </w:r>
      <w:r>
        <w:t>)</w:t>
      </w:r>
    </w:p>
    <w:p w14:paraId="1AD23279" w14:textId="4E4826DD" w:rsidR="00917AD0" w:rsidRDefault="00917AD0" w:rsidP="00957F48">
      <w:pPr>
        <w:pStyle w:val="ListParagraph"/>
        <w:numPr>
          <w:ilvl w:val="1"/>
          <w:numId w:val="25"/>
        </w:numPr>
      </w:pPr>
      <w:r>
        <w:lastRenderedPageBreak/>
        <w:t>Required for</w:t>
      </w:r>
      <w:r w:rsidR="00AD17FB">
        <w:t xml:space="preserve"> </w:t>
      </w:r>
      <w:r>
        <w:t>waveform compliance test</w:t>
      </w:r>
      <w:r w:rsidR="00AD17FB">
        <w:t xml:space="preserve">, </w:t>
      </w:r>
      <w:r w:rsidR="00AD17FB">
        <w:t>captured sample analysis</w:t>
      </w:r>
      <w:r>
        <w:t xml:space="preserve"> and performance simulation</w:t>
      </w:r>
    </w:p>
    <w:p w14:paraId="382261F3" w14:textId="77777777" w:rsidR="007A48CE" w:rsidRDefault="007A48CE" w:rsidP="00232C42"/>
    <w:p w14:paraId="0CF3091C" w14:textId="77777777" w:rsidR="00DC27A2" w:rsidRDefault="00DC27A2" w:rsidP="00232C42">
      <w:r>
        <w:t>Preparation:</w:t>
      </w:r>
    </w:p>
    <w:p w14:paraId="3988F34F" w14:textId="287FBCBB" w:rsidR="00544A1D" w:rsidRDefault="00E264C6" w:rsidP="00137A10">
      <w:pPr>
        <w:pStyle w:val="ListParagraph"/>
        <w:numPr>
          <w:ilvl w:val="0"/>
          <w:numId w:val="31"/>
        </w:numPr>
        <w:jc w:val="both"/>
      </w:pPr>
      <w:r>
        <w:t xml:space="preserve">After download the source code, launch </w:t>
      </w:r>
      <w:proofErr w:type="spellStart"/>
      <w:r>
        <w:t>Matlab</w:t>
      </w:r>
      <w:proofErr w:type="spellEnd"/>
      <w:r>
        <w:t xml:space="preserve"> on the directory of </w:t>
      </w:r>
      <w:proofErr w:type="spellStart"/>
      <w:r w:rsidRPr="00E2401F">
        <w:rPr>
          <w:rFonts w:ascii="Courier" w:hAnsi="Courier" w:cs="Courier"/>
          <w:sz w:val="20"/>
          <w:szCs w:val="20"/>
        </w:rPr>
        <w:t>nr_matlab</w:t>
      </w:r>
      <w:proofErr w:type="spellEnd"/>
      <w:r>
        <w:t xml:space="preserve"> and run </w:t>
      </w:r>
      <w:r w:rsidRPr="00E2401F">
        <w:rPr>
          <w:rFonts w:ascii="Courier" w:hAnsi="Courier" w:cs="Courier"/>
          <w:sz w:val="20"/>
          <w:szCs w:val="20"/>
        </w:rPr>
        <w:t>startup</w:t>
      </w:r>
      <w:r>
        <w:t xml:space="preserve"> to add all sub-directories into </w:t>
      </w:r>
      <w:proofErr w:type="spellStart"/>
      <w:r>
        <w:t>Matlab</w:t>
      </w:r>
      <w:proofErr w:type="spellEnd"/>
      <w:r>
        <w:t xml:space="preserve"> search path. </w:t>
      </w:r>
    </w:p>
    <w:p w14:paraId="0666AA49" w14:textId="77777777" w:rsidR="00E264C6" w:rsidRDefault="00E264C6" w:rsidP="00232C42"/>
    <w:p w14:paraId="44D6662C" w14:textId="1B715B36" w:rsidR="00544A1D" w:rsidRDefault="00544A1D" w:rsidP="00544A1D">
      <w:pPr>
        <w:pStyle w:val="Heading2"/>
      </w:pPr>
      <w:bookmarkStart w:id="24" w:name="_Toc88659004"/>
      <w:r>
        <w:t>External Configuration Mode</w:t>
      </w:r>
      <w:r w:rsidR="00DC27A2">
        <w:t xml:space="preserve"> (</w:t>
      </w:r>
      <w:proofErr w:type="spellStart"/>
      <w:r w:rsidR="00DC27A2">
        <w:t>runSim</w:t>
      </w:r>
      <w:proofErr w:type="spellEnd"/>
      <w:r w:rsidR="00DC27A2">
        <w:t>)</w:t>
      </w:r>
      <w:bookmarkEnd w:id="24"/>
    </w:p>
    <w:p w14:paraId="701A7CF9" w14:textId="77777777" w:rsidR="00544A1D" w:rsidRDefault="00544A1D" w:rsidP="00544A1D"/>
    <w:p w14:paraId="334CFED7" w14:textId="147880C1" w:rsidR="007234DC" w:rsidRDefault="007234DC" w:rsidP="00137A10">
      <w:pPr>
        <w:pStyle w:val="ListParagraph"/>
        <w:numPr>
          <w:ilvl w:val="0"/>
          <w:numId w:val="26"/>
        </w:numPr>
        <w:jc w:val="both"/>
      </w:pPr>
      <w:r>
        <w:t>Find t</w:t>
      </w:r>
      <w:r w:rsidR="00E264C6">
        <w:t xml:space="preserve">he </w:t>
      </w:r>
      <w:proofErr w:type="spellStart"/>
      <w:r w:rsidR="00E264C6">
        <w:t>yaml</w:t>
      </w:r>
      <w:proofErr w:type="spellEnd"/>
      <w:r w:rsidR="00E264C6">
        <w:t xml:space="preserve"> configuration template file </w:t>
      </w:r>
      <w:proofErr w:type="spellStart"/>
      <w:r w:rsidR="00E264C6" w:rsidRPr="00E2401F">
        <w:rPr>
          <w:rFonts w:ascii="Courier" w:hAnsi="Courier" w:cs="Courier"/>
          <w:sz w:val="20"/>
          <w:szCs w:val="20"/>
        </w:rPr>
        <w:t>cfg_template.yaml</w:t>
      </w:r>
      <w:proofErr w:type="spellEnd"/>
      <w:r>
        <w:t xml:space="preserve"> under </w:t>
      </w:r>
      <w:proofErr w:type="spellStart"/>
      <w:r w:rsidRPr="00E2401F">
        <w:rPr>
          <w:rFonts w:ascii="Courier" w:hAnsi="Courier" w:cs="Courier"/>
          <w:sz w:val="20"/>
          <w:szCs w:val="20"/>
        </w:rPr>
        <w:t>nr_matlab</w:t>
      </w:r>
      <w:proofErr w:type="spellEnd"/>
      <w:r>
        <w:t>. If it is missing</w:t>
      </w:r>
      <w:r w:rsidR="00E264C6">
        <w:t xml:space="preserve">, run </w:t>
      </w:r>
      <w:proofErr w:type="spellStart"/>
      <w:r w:rsidR="00E264C6" w:rsidRPr="00E2401F">
        <w:rPr>
          <w:rFonts w:ascii="Courier" w:hAnsi="Courier" w:cs="Courier"/>
          <w:sz w:val="20"/>
          <w:szCs w:val="20"/>
        </w:rPr>
        <w:t>genCfgTemplate</w:t>
      </w:r>
      <w:proofErr w:type="spellEnd"/>
      <w:r w:rsidR="00E264C6">
        <w:t xml:space="preserve"> to generate</w:t>
      </w:r>
      <w:r>
        <w:t xml:space="preserve"> it. </w:t>
      </w:r>
    </w:p>
    <w:p w14:paraId="5A8D165C" w14:textId="340946B6" w:rsidR="00E264C6" w:rsidRDefault="007234DC" w:rsidP="00137A10">
      <w:pPr>
        <w:pStyle w:val="ListParagraph"/>
        <w:numPr>
          <w:ilvl w:val="0"/>
          <w:numId w:val="26"/>
        </w:numPr>
        <w:jc w:val="both"/>
      </w:pPr>
      <w:r>
        <w:t xml:space="preserve">Use a text editor to change the parameters in the </w:t>
      </w:r>
      <w:proofErr w:type="spellStart"/>
      <w:r>
        <w:t>yaml</w:t>
      </w:r>
      <w:proofErr w:type="spellEnd"/>
      <w:r>
        <w:t xml:space="preserve"> file. Basically </w:t>
      </w:r>
      <w:proofErr w:type="spellStart"/>
      <w:r w:rsidRPr="00E2401F">
        <w:rPr>
          <w:rFonts w:ascii="Courier" w:hAnsi="Courier" w:cs="Courier"/>
          <w:sz w:val="20"/>
          <w:szCs w:val="20"/>
        </w:rPr>
        <w:t>cfg_template.yaml</w:t>
      </w:r>
      <w:proofErr w:type="spellEnd"/>
      <w:r>
        <w:t xml:space="preserve"> is a </w:t>
      </w:r>
      <w:proofErr w:type="spellStart"/>
      <w:r>
        <w:t>yaml</w:t>
      </w:r>
      <w:proofErr w:type="spellEnd"/>
      <w:r>
        <w:t xml:space="preserve"> (text) version of </w:t>
      </w:r>
      <w:proofErr w:type="spellStart"/>
      <w:r w:rsidRPr="00E2401F">
        <w:rPr>
          <w:rFonts w:ascii="Courier" w:hAnsi="Courier" w:cs="Courier"/>
          <w:sz w:val="20"/>
          <w:szCs w:val="20"/>
        </w:rPr>
        <w:t>SysPar</w:t>
      </w:r>
      <w:proofErr w:type="spellEnd"/>
      <w:r>
        <w:t xml:space="preserve"> </w:t>
      </w:r>
      <w:r w:rsidR="007A48CE">
        <w:t>data structure</w:t>
      </w:r>
      <w:r>
        <w:t xml:space="preserve">. Please refer to section 3 for the description of </w:t>
      </w:r>
      <w:proofErr w:type="spellStart"/>
      <w:r w:rsidRPr="00E2401F">
        <w:rPr>
          <w:rFonts w:ascii="Courier" w:hAnsi="Courier" w:cs="Courier"/>
          <w:sz w:val="20"/>
          <w:szCs w:val="20"/>
        </w:rPr>
        <w:t>SysPar</w:t>
      </w:r>
      <w:proofErr w:type="spellEnd"/>
      <w:r>
        <w:t xml:space="preserve"> parameters. After change is done, save it to another file name, for example, </w:t>
      </w:r>
      <w:proofErr w:type="spellStart"/>
      <w:r w:rsidRPr="00E2401F">
        <w:rPr>
          <w:rFonts w:ascii="Courier" w:hAnsi="Courier" w:cs="Courier"/>
          <w:sz w:val="20"/>
          <w:szCs w:val="20"/>
        </w:rPr>
        <w:t>cfg_test.yaml</w:t>
      </w:r>
      <w:proofErr w:type="spellEnd"/>
      <w:r>
        <w:t xml:space="preserve">. </w:t>
      </w:r>
    </w:p>
    <w:p w14:paraId="37B302B7" w14:textId="77777777" w:rsidR="008F5A85" w:rsidRPr="008F5A85" w:rsidRDefault="007234DC" w:rsidP="002D5004">
      <w:pPr>
        <w:pStyle w:val="ListParagraph"/>
        <w:numPr>
          <w:ilvl w:val="0"/>
          <w:numId w:val="26"/>
        </w:numPr>
        <w:jc w:val="both"/>
      </w:pPr>
      <w:r>
        <w:t xml:space="preserve">Run </w:t>
      </w:r>
      <w:proofErr w:type="spellStart"/>
      <w:proofErr w:type="gramStart"/>
      <w:r w:rsidR="001B7781" w:rsidRPr="008F5A85">
        <w:rPr>
          <w:rFonts w:ascii="Courier" w:hAnsi="Courier" w:cs="Courier"/>
          <w:sz w:val="20"/>
          <w:szCs w:val="20"/>
        </w:rPr>
        <w:t>runSim</w:t>
      </w:r>
      <w:proofErr w:type="spellEnd"/>
      <w:r w:rsidR="001B7781" w:rsidRPr="008F5A85">
        <w:rPr>
          <w:rFonts w:ascii="Courier" w:hAnsi="Courier" w:cs="Courier"/>
          <w:sz w:val="20"/>
          <w:szCs w:val="20"/>
        </w:rPr>
        <w:t>(</w:t>
      </w:r>
      <w:proofErr w:type="spellStart"/>
      <w:proofErr w:type="gramEnd"/>
      <w:r w:rsidR="001B7781" w:rsidRPr="008F5A85">
        <w:rPr>
          <w:rFonts w:ascii="Courier" w:hAnsi="Courier" w:cs="Courier"/>
          <w:sz w:val="20"/>
          <w:szCs w:val="20"/>
        </w:rPr>
        <w:t>cfg_filename</w:t>
      </w:r>
      <w:proofErr w:type="spellEnd"/>
      <w:r w:rsidR="001B7781" w:rsidRPr="008F5A85">
        <w:rPr>
          <w:rFonts w:ascii="Courier" w:hAnsi="Courier" w:cs="Courier"/>
          <w:sz w:val="20"/>
          <w:szCs w:val="20"/>
        </w:rPr>
        <w:t xml:space="preserve">, </w:t>
      </w:r>
      <w:proofErr w:type="spellStart"/>
      <w:r w:rsidR="001B7781" w:rsidRPr="008F5A85">
        <w:rPr>
          <w:rFonts w:ascii="Courier" w:hAnsi="Courier" w:cs="Courier"/>
          <w:sz w:val="20"/>
          <w:szCs w:val="20"/>
        </w:rPr>
        <w:t>tv_filename</w:t>
      </w:r>
      <w:proofErr w:type="spellEnd"/>
      <w:r w:rsidR="001B7781" w:rsidRPr="008F5A85">
        <w:rPr>
          <w:rFonts w:ascii="Courier" w:hAnsi="Courier" w:cs="Courier"/>
          <w:sz w:val="20"/>
          <w:szCs w:val="20"/>
        </w:rPr>
        <w:t>)</w:t>
      </w:r>
      <w:r w:rsidR="008F5A85" w:rsidRPr="008F5A85">
        <w:rPr>
          <w:rFonts w:ascii="Courier" w:hAnsi="Courier" w:cs="Courier"/>
          <w:sz w:val="20"/>
          <w:szCs w:val="20"/>
        </w:rPr>
        <w:t xml:space="preserve"> </w:t>
      </w:r>
      <w:r w:rsidR="008F5A85" w:rsidRPr="008F5A85">
        <w:t>to generate test vector</w:t>
      </w:r>
      <w:r w:rsidR="001B7781">
        <w:t>, for example</w:t>
      </w:r>
      <w:r w:rsidR="001B7781" w:rsidRPr="008F5A85">
        <w:rPr>
          <w:i/>
        </w:rPr>
        <w:t xml:space="preserve">, </w:t>
      </w:r>
      <w:proofErr w:type="spellStart"/>
      <w:r w:rsidRPr="008F5A85">
        <w:rPr>
          <w:rFonts w:ascii="Courier" w:hAnsi="Courier" w:cs="Courier"/>
          <w:sz w:val="20"/>
          <w:szCs w:val="20"/>
        </w:rPr>
        <w:t>runSim</w:t>
      </w:r>
      <w:proofErr w:type="spellEnd"/>
      <w:r w:rsidRPr="008F5A85">
        <w:rPr>
          <w:rFonts w:ascii="Courier" w:hAnsi="Courier" w:cs="Courier"/>
          <w:sz w:val="20"/>
          <w:szCs w:val="20"/>
        </w:rPr>
        <w:t>(‘</w:t>
      </w:r>
      <w:proofErr w:type="spellStart"/>
      <w:r w:rsidRPr="008F5A85">
        <w:rPr>
          <w:rFonts w:ascii="Courier" w:hAnsi="Courier" w:cs="Courier"/>
          <w:sz w:val="20"/>
          <w:szCs w:val="20"/>
        </w:rPr>
        <w:t>cfg_test.yaml</w:t>
      </w:r>
      <w:proofErr w:type="spellEnd"/>
      <w:r w:rsidRPr="008F5A85">
        <w:rPr>
          <w:rFonts w:ascii="Courier" w:hAnsi="Courier" w:cs="Courier"/>
          <w:sz w:val="20"/>
          <w:szCs w:val="20"/>
        </w:rPr>
        <w:t>’, ‘</w:t>
      </w:r>
      <w:proofErr w:type="spellStart"/>
      <w:r w:rsidRPr="008F5A85">
        <w:rPr>
          <w:rFonts w:ascii="Courier" w:hAnsi="Courier" w:cs="Courier"/>
          <w:sz w:val="20"/>
          <w:szCs w:val="20"/>
        </w:rPr>
        <w:t>my_test</w:t>
      </w:r>
      <w:proofErr w:type="spellEnd"/>
      <w:r w:rsidRPr="008F5A85">
        <w:rPr>
          <w:rFonts w:ascii="Courier" w:hAnsi="Courier" w:cs="Courier"/>
          <w:sz w:val="20"/>
          <w:szCs w:val="20"/>
        </w:rPr>
        <w:t>’)</w:t>
      </w:r>
      <w:r>
        <w:t xml:space="preserve">. </w:t>
      </w:r>
      <w:proofErr w:type="spellStart"/>
      <w:r>
        <w:t>nrSim</w:t>
      </w:r>
      <w:proofErr w:type="spellEnd"/>
      <w:r>
        <w:t xml:space="preserve"> will read </w:t>
      </w:r>
      <w:proofErr w:type="spellStart"/>
      <w:r w:rsidRPr="008F5A85">
        <w:rPr>
          <w:rFonts w:ascii="Courier" w:hAnsi="Courier" w:cs="Courier"/>
          <w:sz w:val="20"/>
          <w:szCs w:val="20"/>
        </w:rPr>
        <w:t>cfg_test.yaml</w:t>
      </w:r>
      <w:proofErr w:type="spellEnd"/>
      <w:r>
        <w:t xml:space="preserve"> file, update </w:t>
      </w:r>
      <w:proofErr w:type="spellStart"/>
      <w:r w:rsidRPr="008F5A85">
        <w:rPr>
          <w:rFonts w:ascii="Courier" w:hAnsi="Courier" w:cs="Courier"/>
          <w:sz w:val="20"/>
          <w:szCs w:val="20"/>
        </w:rPr>
        <w:t>SysPar</w:t>
      </w:r>
      <w:proofErr w:type="spellEnd"/>
      <w:r>
        <w:t xml:space="preserve"> accordingly,</w:t>
      </w:r>
      <w:r w:rsidR="001B7781">
        <w:t xml:space="preserve"> run </w:t>
      </w:r>
      <w:proofErr w:type="spellStart"/>
      <w:r w:rsidR="001B7781" w:rsidRPr="008F5A85">
        <w:rPr>
          <w:rFonts w:ascii="Courier" w:hAnsi="Courier" w:cs="Courier"/>
          <w:sz w:val="20"/>
          <w:szCs w:val="20"/>
        </w:rPr>
        <w:t>nrSimulator</w:t>
      </w:r>
      <w:proofErr w:type="spellEnd"/>
      <w:r w:rsidR="001B7781">
        <w:t xml:space="preserve"> and</w:t>
      </w:r>
      <w:r>
        <w:t xml:space="preserve"> generate test vector files with name starting with </w:t>
      </w:r>
      <w:proofErr w:type="spellStart"/>
      <w:r w:rsidRPr="008F5A85">
        <w:rPr>
          <w:rFonts w:ascii="Courier" w:hAnsi="Courier" w:cs="Courier"/>
          <w:sz w:val="20"/>
          <w:szCs w:val="20"/>
        </w:rPr>
        <w:t>my_test</w:t>
      </w:r>
      <w:proofErr w:type="spellEnd"/>
      <w:r>
        <w:t xml:space="preserve">. </w:t>
      </w:r>
      <w:r w:rsidR="00441EB5">
        <w:t xml:space="preserve">The generated TV files are stored under the folder named by </w:t>
      </w:r>
      <w:proofErr w:type="spellStart"/>
      <w:r w:rsidR="00441EB5" w:rsidRPr="008F5A85">
        <w:rPr>
          <w:rFonts w:ascii="Courier" w:hAnsi="Courier" w:cs="Courier"/>
          <w:sz w:val="20"/>
          <w:szCs w:val="20"/>
        </w:rPr>
        <w:t>SysPar.SimCtrl</w:t>
      </w:r>
      <w:proofErr w:type="spellEnd"/>
      <w:r w:rsidR="00441EB5" w:rsidRPr="008F5A85">
        <w:rPr>
          <w:i/>
        </w:rPr>
        <w:t xml:space="preserve">. </w:t>
      </w:r>
      <w:proofErr w:type="spellStart"/>
      <w:r w:rsidR="00441EB5" w:rsidRPr="008F5A85">
        <w:rPr>
          <w:rFonts w:ascii="Courier" w:hAnsi="Courier" w:cs="Courier"/>
          <w:sz w:val="20"/>
          <w:szCs w:val="20"/>
        </w:rPr>
        <w:t>tvDirName</w:t>
      </w:r>
      <w:proofErr w:type="spellEnd"/>
      <w:r w:rsidR="00441EB5" w:rsidRPr="008F5A85">
        <w:rPr>
          <w:i/>
        </w:rPr>
        <w:t xml:space="preserve">, </w:t>
      </w:r>
      <w:r w:rsidR="00441EB5" w:rsidRPr="00441EB5">
        <w:t>for example</w:t>
      </w:r>
      <w:r w:rsidR="00441EB5" w:rsidRPr="008F5A85">
        <w:rPr>
          <w:i/>
        </w:rPr>
        <w:t xml:space="preserve">, </w:t>
      </w:r>
      <w:proofErr w:type="spellStart"/>
      <w:r w:rsidR="00441EB5" w:rsidRPr="008F5A85">
        <w:rPr>
          <w:rFonts w:ascii="Courier" w:hAnsi="Courier" w:cs="Courier"/>
          <w:sz w:val="20"/>
          <w:szCs w:val="20"/>
        </w:rPr>
        <w:t>GPU_test_input</w:t>
      </w:r>
      <w:r w:rsidR="00441EB5" w:rsidRPr="008F5A85">
        <w:rPr>
          <w:i/>
        </w:rPr>
        <w:t>.</w:t>
      </w:r>
      <w:proofErr w:type="spellEnd"/>
    </w:p>
    <w:p w14:paraId="719FBA22" w14:textId="07777CDD" w:rsidR="00E264C6" w:rsidRDefault="008F5A85" w:rsidP="002D5004">
      <w:pPr>
        <w:pStyle w:val="ListParagraph"/>
        <w:numPr>
          <w:ilvl w:val="0"/>
          <w:numId w:val="26"/>
        </w:numPr>
        <w:jc w:val="both"/>
      </w:pPr>
      <w:r>
        <w:t xml:space="preserve">Run </w:t>
      </w:r>
      <w:proofErr w:type="spellStart"/>
      <w:proofErr w:type="gramStart"/>
      <w:r w:rsidRPr="008F5A85">
        <w:rPr>
          <w:rFonts w:ascii="Courier" w:hAnsi="Courier" w:cs="Courier"/>
          <w:sz w:val="20"/>
          <w:szCs w:val="20"/>
        </w:rPr>
        <w:t>runSim</w:t>
      </w:r>
      <w:proofErr w:type="spellEnd"/>
      <w:r w:rsidRPr="008F5A85">
        <w:rPr>
          <w:rFonts w:ascii="Courier" w:hAnsi="Courier" w:cs="Courier"/>
          <w:sz w:val="20"/>
          <w:szCs w:val="20"/>
        </w:rPr>
        <w:t>(</w:t>
      </w:r>
      <w:proofErr w:type="spellStart"/>
      <w:proofErr w:type="gramEnd"/>
      <w:r w:rsidRPr="008F5A85">
        <w:rPr>
          <w:rFonts w:ascii="Courier" w:hAnsi="Courier" w:cs="Courier"/>
          <w:sz w:val="20"/>
          <w:szCs w:val="20"/>
        </w:rPr>
        <w:t>cfg_filename</w:t>
      </w:r>
      <w:proofErr w:type="spellEnd"/>
      <w:r w:rsidRPr="008F5A85">
        <w:rPr>
          <w:rFonts w:ascii="Courier" w:hAnsi="Courier" w:cs="Courier"/>
          <w:sz w:val="20"/>
          <w:szCs w:val="20"/>
        </w:rPr>
        <w:t xml:space="preserve">, </w:t>
      </w:r>
      <w:proofErr w:type="spellStart"/>
      <w:r w:rsidRPr="008F5A85">
        <w:rPr>
          <w:rFonts w:ascii="Courier" w:hAnsi="Courier" w:cs="Courier"/>
          <w:sz w:val="20"/>
          <w:szCs w:val="20"/>
        </w:rPr>
        <w:t>tv_filename</w:t>
      </w:r>
      <w:proofErr w:type="spellEnd"/>
      <w:r>
        <w:rPr>
          <w:rFonts w:ascii="Courier" w:hAnsi="Courier" w:cs="Courier"/>
          <w:sz w:val="20"/>
          <w:szCs w:val="20"/>
        </w:rPr>
        <w:t xml:space="preserve">, </w:t>
      </w:r>
      <w:proofErr w:type="spellStart"/>
      <w:r>
        <w:rPr>
          <w:rFonts w:ascii="Courier" w:hAnsi="Courier" w:cs="Courier"/>
          <w:sz w:val="20"/>
          <w:szCs w:val="20"/>
        </w:rPr>
        <w:t>captured_filename</w:t>
      </w:r>
      <w:r w:rsidRPr="008F5A85">
        <w:rPr>
          <w:rFonts w:ascii="Courier" w:hAnsi="Courier" w:cs="Courier"/>
          <w:sz w:val="20"/>
          <w:szCs w:val="20"/>
        </w:rPr>
        <w:t xml:space="preserve">) </w:t>
      </w:r>
      <w:r w:rsidRPr="008F5A85">
        <w:t xml:space="preserve">to </w:t>
      </w:r>
      <w:r>
        <w:t>perform</w:t>
      </w:r>
      <w:proofErr w:type="spellEnd"/>
      <w:r>
        <w:t xml:space="preserve"> captured sample analysis. </w:t>
      </w:r>
      <w:r w:rsidR="00AD17FB">
        <w:t xml:space="preserve">The configuration in </w:t>
      </w:r>
      <w:proofErr w:type="spellStart"/>
      <w:r w:rsidR="00AD17FB" w:rsidRPr="00AD17FB">
        <w:rPr>
          <w:rFonts w:ascii="Courier" w:hAnsi="Courier" w:cs="Courier"/>
          <w:sz w:val="20"/>
          <w:szCs w:val="20"/>
        </w:rPr>
        <w:t>c</w:t>
      </w:r>
      <w:r w:rsidRPr="00AD17FB">
        <w:rPr>
          <w:rFonts w:ascii="Courier" w:hAnsi="Courier" w:cs="Courier"/>
          <w:sz w:val="20"/>
          <w:szCs w:val="20"/>
        </w:rPr>
        <w:t>fg_filename</w:t>
      </w:r>
      <w:proofErr w:type="spellEnd"/>
      <w:r>
        <w:t xml:space="preserve"> should match with the configur</w:t>
      </w:r>
      <w:r w:rsidR="00AD17FB">
        <w:t xml:space="preserve">ation of the captured samples in </w:t>
      </w:r>
      <w:proofErr w:type="spellStart"/>
      <w:r w:rsidR="00AD17FB" w:rsidRPr="00AD17FB">
        <w:rPr>
          <w:rFonts w:ascii="Courier" w:hAnsi="Courier" w:cs="Courier"/>
          <w:sz w:val="20"/>
          <w:szCs w:val="20"/>
        </w:rPr>
        <w:t>captured_filename</w:t>
      </w:r>
      <w:proofErr w:type="spellEnd"/>
      <w:r w:rsidR="00AD17FB">
        <w:t xml:space="preserve">. </w:t>
      </w:r>
    </w:p>
    <w:p w14:paraId="1F2E2C16" w14:textId="77777777" w:rsidR="008F5A85" w:rsidRDefault="008F5A85" w:rsidP="008F5A85">
      <w:pPr>
        <w:pStyle w:val="ListParagraph"/>
        <w:jc w:val="both"/>
      </w:pPr>
    </w:p>
    <w:p w14:paraId="09FAF8B3" w14:textId="05751488" w:rsidR="00544A1D" w:rsidRDefault="001B7781" w:rsidP="00544A1D">
      <w:r>
        <w:t>Notes:</w:t>
      </w:r>
    </w:p>
    <w:p w14:paraId="55E9CD48" w14:textId="6892E7A7" w:rsidR="001B7781" w:rsidRDefault="001B7781" w:rsidP="00137A10">
      <w:pPr>
        <w:pStyle w:val="ListParagraph"/>
        <w:numPr>
          <w:ilvl w:val="0"/>
          <w:numId w:val="27"/>
        </w:numPr>
        <w:jc w:val="both"/>
      </w:pPr>
      <w:r>
        <w:t xml:space="preserve">This mode only supports test vector generation </w:t>
      </w:r>
      <w:r w:rsidR="00AD17FB">
        <w:t>and captured sample analysis</w:t>
      </w:r>
      <w:r>
        <w:t xml:space="preserve">. It does not support waveform compliance test and PHY performance test. </w:t>
      </w:r>
    </w:p>
    <w:p w14:paraId="2F9958F3" w14:textId="06FCD6A8" w:rsidR="001B7781" w:rsidRDefault="001B7781" w:rsidP="00137A10">
      <w:pPr>
        <w:pStyle w:val="ListParagraph"/>
        <w:numPr>
          <w:ilvl w:val="0"/>
          <w:numId w:val="27"/>
        </w:numPr>
        <w:jc w:val="both"/>
      </w:pPr>
      <w:r>
        <w:t xml:space="preserve">If </w:t>
      </w:r>
      <w:proofErr w:type="spellStart"/>
      <w:proofErr w:type="gramStart"/>
      <w:r w:rsidRPr="00E2401F">
        <w:rPr>
          <w:rFonts w:ascii="Courier" w:hAnsi="Courier" w:cs="Courier"/>
          <w:sz w:val="20"/>
          <w:szCs w:val="20"/>
        </w:rPr>
        <w:t>SimCtrl.plotFigure</w:t>
      </w:r>
      <w:r w:rsidR="008234E5" w:rsidRPr="00E2401F">
        <w:rPr>
          <w:rFonts w:ascii="Courier" w:hAnsi="Courier" w:cs="Courier"/>
          <w:sz w:val="20"/>
          <w:szCs w:val="20"/>
        </w:rPr>
        <w:t>.tfGrid</w:t>
      </w:r>
      <w:proofErr w:type="spellEnd"/>
      <w:proofErr w:type="gramEnd"/>
      <w:r>
        <w:t xml:space="preserve"> is set to 1, the time/</w:t>
      </w:r>
      <w:proofErr w:type="spellStart"/>
      <w:r>
        <w:t>freq</w:t>
      </w:r>
      <w:proofErr w:type="spellEnd"/>
      <w:r>
        <w:t xml:space="preserve"> signal in a frame or the specified number of slots in a frame (controlled by </w:t>
      </w:r>
      <w:proofErr w:type="spellStart"/>
      <w:r w:rsidR="00291912" w:rsidRPr="00E2401F">
        <w:rPr>
          <w:rFonts w:ascii="Courier" w:hAnsi="Courier" w:cs="Courier"/>
          <w:sz w:val="20"/>
          <w:szCs w:val="20"/>
        </w:rPr>
        <w:t>N_slot_run</w:t>
      </w:r>
      <w:proofErr w:type="spellEnd"/>
      <w:r w:rsidR="00291912">
        <w:t>) can be plott</w:t>
      </w:r>
      <w:r>
        <w:t xml:space="preserve">ed to </w:t>
      </w:r>
      <w:r w:rsidR="00291912">
        <w:t>provide</w:t>
      </w:r>
      <w:r>
        <w:t xml:space="preserve"> visualized channel allocations. </w:t>
      </w:r>
    </w:p>
    <w:p w14:paraId="6CF86075" w14:textId="3AE52D00" w:rsidR="00291912" w:rsidRDefault="00291912" w:rsidP="00137A10">
      <w:pPr>
        <w:pStyle w:val="ListParagraph"/>
        <w:numPr>
          <w:ilvl w:val="0"/>
          <w:numId w:val="27"/>
        </w:numPr>
        <w:jc w:val="both"/>
      </w:pPr>
      <w:r>
        <w:t xml:space="preserve">Non </w:t>
      </w:r>
      <w:proofErr w:type="spellStart"/>
      <w:r w:rsidR="007A48CE">
        <w:t>M</w:t>
      </w:r>
      <w:r>
        <w:t>atlab</w:t>
      </w:r>
      <w:proofErr w:type="spellEnd"/>
      <w:r>
        <w:t xml:space="preserve"> developer can write script in any language to modify the </w:t>
      </w:r>
      <w:proofErr w:type="spellStart"/>
      <w:r>
        <w:t>yaml</w:t>
      </w:r>
      <w:proofErr w:type="spellEnd"/>
      <w:r>
        <w:t xml:space="preserve"> template file and automatically generate a number of different </w:t>
      </w:r>
      <w:proofErr w:type="spellStart"/>
      <w:r>
        <w:t>yaml</w:t>
      </w:r>
      <w:proofErr w:type="spellEnd"/>
      <w:r>
        <w:t xml:space="preserve"> configuration files for </w:t>
      </w:r>
      <w:r w:rsidR="00441EB5">
        <w:t>different</w:t>
      </w:r>
      <w:r>
        <w:t xml:space="preserve"> testing purpose.</w:t>
      </w:r>
    </w:p>
    <w:p w14:paraId="6AFD226B" w14:textId="77777777" w:rsidR="00232C42" w:rsidRDefault="00232C42" w:rsidP="00232C42"/>
    <w:p w14:paraId="70B9ED90" w14:textId="56E6B2EA" w:rsidR="00DC27A2" w:rsidRDefault="00DC27A2" w:rsidP="00DC27A2">
      <w:pPr>
        <w:pStyle w:val="Heading2"/>
      </w:pPr>
      <w:bookmarkStart w:id="25" w:name="_Toc88659005"/>
      <w:r>
        <w:t>Internal Configuration Mode (</w:t>
      </w:r>
      <w:proofErr w:type="spellStart"/>
      <w:r>
        <w:t>runRegression</w:t>
      </w:r>
      <w:proofErr w:type="spellEnd"/>
      <w:r>
        <w:t>)</w:t>
      </w:r>
      <w:bookmarkEnd w:id="25"/>
    </w:p>
    <w:p w14:paraId="6A29FE4B" w14:textId="77777777" w:rsidR="007A48CE" w:rsidRPr="007A48CE" w:rsidRDefault="007A48CE" w:rsidP="007A48CE"/>
    <w:bookmarkEnd w:id="0"/>
    <w:p w14:paraId="1A6AA49C" w14:textId="59F236E1" w:rsidR="00431A0C" w:rsidRDefault="00DC27A2" w:rsidP="00137A10">
      <w:pPr>
        <w:jc w:val="both"/>
      </w:pPr>
      <w:r w:rsidRPr="00F74BD6">
        <w:lastRenderedPageBreak/>
        <w:t xml:space="preserve">Instead of </w:t>
      </w:r>
      <w:r w:rsidR="00CF0DF1" w:rsidRPr="00F74BD6">
        <w:t>updating</w:t>
      </w:r>
      <w:r w:rsidRPr="00F74BD6">
        <w:t xml:space="preserve"> configuration through the </w:t>
      </w:r>
      <w:r w:rsidR="00431A0C">
        <w:t xml:space="preserve">external </w:t>
      </w:r>
      <w:proofErr w:type="spellStart"/>
      <w:r w:rsidRPr="00F74BD6">
        <w:t>yaml</w:t>
      </w:r>
      <w:proofErr w:type="spellEnd"/>
      <w:r w:rsidRPr="00F74BD6">
        <w:t xml:space="preserve"> configuration file</w:t>
      </w:r>
      <w:r w:rsidR="000C5289" w:rsidRPr="00F74BD6">
        <w:t xml:space="preserve"> case by case</w:t>
      </w:r>
      <w:r w:rsidRPr="00F74BD6">
        <w:t xml:space="preserve">, the internal configuration </w:t>
      </w:r>
      <w:r w:rsidR="00CF0DF1" w:rsidRPr="00F74BD6">
        <w:t>mode changes</w:t>
      </w:r>
      <w:r w:rsidRPr="00F74BD6">
        <w:t xml:space="preserve"> </w:t>
      </w:r>
      <w:proofErr w:type="spellStart"/>
      <w:r w:rsidRPr="00E2401F">
        <w:rPr>
          <w:rFonts w:ascii="Courier" w:eastAsia="Calibri" w:hAnsi="Courier" w:cs="Courier"/>
          <w:color w:val="000000"/>
          <w:sz w:val="20"/>
          <w:szCs w:val="20"/>
        </w:rPr>
        <w:t>SysPar</w:t>
      </w:r>
      <w:proofErr w:type="spellEnd"/>
      <w:r w:rsidRPr="00F74BD6">
        <w:t xml:space="preserve"> pa</w:t>
      </w:r>
      <w:r w:rsidR="00431A0C">
        <w:t xml:space="preserve">rameters directly inside the </w:t>
      </w:r>
      <w:proofErr w:type="spellStart"/>
      <w:r w:rsidR="00431A0C">
        <w:t>Ma</w:t>
      </w:r>
      <w:r w:rsidRPr="00F74BD6">
        <w:t>t</w:t>
      </w:r>
      <w:r w:rsidR="00431A0C">
        <w:t>l</w:t>
      </w:r>
      <w:r w:rsidRPr="00F74BD6">
        <w:t>ab</w:t>
      </w:r>
      <w:proofErr w:type="spellEnd"/>
      <w:r w:rsidRPr="00F74BD6">
        <w:t xml:space="preserve"> code, which allows </w:t>
      </w:r>
      <w:proofErr w:type="spellStart"/>
      <w:r w:rsidR="000C5289" w:rsidRPr="00F74BD6">
        <w:t>Matlab</w:t>
      </w:r>
      <w:proofErr w:type="spellEnd"/>
      <w:r w:rsidR="000C5289" w:rsidRPr="00F74BD6">
        <w:t xml:space="preserve"> devel</w:t>
      </w:r>
      <w:r w:rsidR="00441EB5">
        <w:t>o</w:t>
      </w:r>
      <w:r w:rsidR="000C5289" w:rsidRPr="00F74BD6">
        <w:t xml:space="preserve">per to </w:t>
      </w:r>
      <w:r w:rsidR="00CF0DF1" w:rsidRPr="00F74BD6">
        <w:t>defin</w:t>
      </w:r>
      <w:r w:rsidR="000C5289" w:rsidRPr="00F74BD6">
        <w:t>e</w:t>
      </w:r>
      <w:r w:rsidR="00CF0DF1" w:rsidRPr="00F74BD6">
        <w:t xml:space="preserve"> </w:t>
      </w:r>
      <w:r w:rsidR="000C5289" w:rsidRPr="00F74BD6">
        <w:t xml:space="preserve">and execute </w:t>
      </w:r>
      <w:r w:rsidR="00CF0DF1" w:rsidRPr="00F74BD6">
        <w:t xml:space="preserve">a batch of </w:t>
      </w:r>
      <w:r w:rsidR="000C5289" w:rsidRPr="00F74BD6">
        <w:t>test cases more efficiently</w:t>
      </w:r>
      <w:r w:rsidR="00CF0DF1" w:rsidRPr="00F74BD6">
        <w:t xml:space="preserve">. </w:t>
      </w:r>
      <w:r w:rsidR="000C5289" w:rsidRPr="00F74BD6">
        <w:t xml:space="preserve"> The main function for this mode is </w:t>
      </w:r>
      <w:proofErr w:type="spellStart"/>
      <w:r w:rsidR="000C5289" w:rsidRPr="00E2401F">
        <w:rPr>
          <w:rFonts w:ascii="Courier" w:eastAsia="Calibri" w:hAnsi="Courier" w:cs="Courier"/>
          <w:color w:val="000000"/>
          <w:sz w:val="20"/>
          <w:szCs w:val="20"/>
        </w:rPr>
        <w:t>runRegression</w:t>
      </w:r>
      <w:proofErr w:type="spellEnd"/>
      <w:r w:rsidR="005834A9" w:rsidRPr="00F74BD6">
        <w:t xml:space="preserve">, which supports a flexible combination of </w:t>
      </w:r>
      <w:proofErr w:type="spellStart"/>
      <w:r w:rsidR="005834A9" w:rsidRPr="00E2401F">
        <w:rPr>
          <w:rFonts w:ascii="Courier" w:eastAsia="Calibri" w:hAnsi="Courier" w:cs="Courier"/>
          <w:color w:val="000000"/>
          <w:sz w:val="20"/>
          <w:szCs w:val="20"/>
        </w:rPr>
        <w:t>testSet</w:t>
      </w:r>
      <w:proofErr w:type="spellEnd"/>
      <w:r w:rsidR="005834A9" w:rsidRPr="00F74BD6">
        <w:t xml:space="preserve">, </w:t>
      </w:r>
      <w:proofErr w:type="spellStart"/>
      <w:r w:rsidR="005834A9" w:rsidRPr="00E2401F">
        <w:rPr>
          <w:rFonts w:ascii="Courier" w:eastAsia="Calibri" w:hAnsi="Courier" w:cs="Courier"/>
          <w:color w:val="000000"/>
          <w:sz w:val="20"/>
          <w:szCs w:val="20"/>
        </w:rPr>
        <w:t>channelSet</w:t>
      </w:r>
      <w:proofErr w:type="spellEnd"/>
      <w:r w:rsidR="005834A9" w:rsidRPr="00F74BD6">
        <w:t xml:space="preserve"> and </w:t>
      </w:r>
      <w:proofErr w:type="spellStart"/>
      <w:r w:rsidR="005834A9" w:rsidRPr="00E2401F">
        <w:rPr>
          <w:rFonts w:ascii="Courier" w:eastAsia="Calibri" w:hAnsi="Courier" w:cs="Courier"/>
          <w:color w:val="000000"/>
          <w:sz w:val="20"/>
          <w:szCs w:val="20"/>
        </w:rPr>
        <w:t>caseSet</w:t>
      </w:r>
      <w:proofErr w:type="spellEnd"/>
      <w:r w:rsidR="00441EB5">
        <w:rPr>
          <w:i/>
        </w:rPr>
        <w:t xml:space="preserve"> </w:t>
      </w:r>
      <w:r w:rsidR="00441EB5" w:rsidRPr="00441EB5">
        <w:t>as the input arguments</w:t>
      </w:r>
      <w:r w:rsidR="005834A9" w:rsidRPr="00F74BD6">
        <w:t>.</w:t>
      </w:r>
      <w:r w:rsidR="000C5289" w:rsidRPr="00F74BD6">
        <w:t xml:space="preserve"> </w:t>
      </w:r>
    </w:p>
    <w:p w14:paraId="2633F425" w14:textId="77777777" w:rsidR="00431A0C" w:rsidRDefault="00431A0C" w:rsidP="0088122D"/>
    <w:p w14:paraId="2A547031" w14:textId="0839A322" w:rsidR="00F74BD6" w:rsidRPr="00E2401F" w:rsidRDefault="00F74BD6" w:rsidP="00441EB5">
      <w:pPr>
        <w:rPr>
          <w:rFonts w:ascii="Courier" w:eastAsia="Calibri" w:hAnsi="Courier" w:cs="Courier"/>
          <w:color w:val="000000"/>
          <w:sz w:val="20"/>
          <w:szCs w:val="20"/>
        </w:rPr>
      </w:pPr>
      <w:proofErr w:type="spellStart"/>
      <w:proofErr w:type="gramStart"/>
      <w:r w:rsidRPr="00E2401F">
        <w:rPr>
          <w:rFonts w:ascii="Courier" w:eastAsia="Calibri" w:hAnsi="Courier" w:cs="Courier"/>
          <w:color w:val="000000"/>
          <w:sz w:val="20"/>
          <w:szCs w:val="20"/>
        </w:rPr>
        <w:t>runRegression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>(</w:t>
      </w:r>
      <w:proofErr w:type="spellStart"/>
      <w:proofErr w:type="gramEnd"/>
      <w:r w:rsidRPr="00E2401F">
        <w:rPr>
          <w:rFonts w:ascii="Courier" w:eastAsia="Calibri" w:hAnsi="Courier" w:cs="Courier"/>
          <w:color w:val="000000"/>
          <w:sz w:val="20"/>
          <w:szCs w:val="20"/>
        </w:rPr>
        <w:t>testSet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 xml:space="preserve">, </w:t>
      </w:r>
      <w:proofErr w:type="spellStart"/>
      <w:r w:rsidRPr="00E2401F">
        <w:rPr>
          <w:rFonts w:ascii="Courier" w:eastAsia="Calibri" w:hAnsi="Courier" w:cs="Courier"/>
          <w:color w:val="000000"/>
          <w:sz w:val="20"/>
          <w:szCs w:val="20"/>
        </w:rPr>
        <w:t>channelSet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 xml:space="preserve">, </w:t>
      </w:r>
      <w:proofErr w:type="spellStart"/>
      <w:r w:rsidRPr="00E2401F">
        <w:rPr>
          <w:rFonts w:ascii="Courier" w:eastAsia="Calibri" w:hAnsi="Courier" w:cs="Courier"/>
          <w:color w:val="000000"/>
          <w:sz w:val="20"/>
          <w:szCs w:val="20"/>
        </w:rPr>
        <w:t>caseSet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>)</w:t>
      </w:r>
    </w:p>
    <w:p w14:paraId="11A222E5" w14:textId="77777777" w:rsidR="005834A9" w:rsidRPr="00F74BD6" w:rsidRDefault="005834A9" w:rsidP="008812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3917"/>
        <w:gridCol w:w="2197"/>
        <w:gridCol w:w="886"/>
      </w:tblGrid>
      <w:tr w:rsidR="005834A9" w:rsidRPr="00F74BD6" w14:paraId="0149D709" w14:textId="77777777" w:rsidTr="005834A9">
        <w:tc>
          <w:tcPr>
            <w:tcW w:w="2394" w:type="dxa"/>
          </w:tcPr>
          <w:p w14:paraId="175B6113" w14:textId="77777777" w:rsidR="005834A9" w:rsidRPr="00F74BD6" w:rsidRDefault="005834A9" w:rsidP="0088122D"/>
        </w:tc>
        <w:tc>
          <w:tcPr>
            <w:tcW w:w="4014" w:type="dxa"/>
          </w:tcPr>
          <w:p w14:paraId="27A7CB07" w14:textId="1D7E9A4F" w:rsidR="005834A9" w:rsidRPr="00F74BD6" w:rsidRDefault="005834A9" w:rsidP="0088122D">
            <w:r w:rsidRPr="00F74BD6">
              <w:t>Values</w:t>
            </w:r>
          </w:p>
        </w:tc>
        <w:tc>
          <w:tcPr>
            <w:tcW w:w="2250" w:type="dxa"/>
          </w:tcPr>
          <w:p w14:paraId="6B249D10" w14:textId="470BC377" w:rsidR="005834A9" w:rsidRPr="00F74BD6" w:rsidRDefault="005834A9" w:rsidP="0088122D">
            <w:r w:rsidRPr="00F74BD6">
              <w:t>Value selection</w:t>
            </w:r>
          </w:p>
        </w:tc>
        <w:tc>
          <w:tcPr>
            <w:tcW w:w="918" w:type="dxa"/>
          </w:tcPr>
          <w:p w14:paraId="76AA60A0" w14:textId="77777777" w:rsidR="005834A9" w:rsidRPr="00F74BD6" w:rsidRDefault="005834A9" w:rsidP="0088122D"/>
        </w:tc>
      </w:tr>
      <w:tr w:rsidR="005834A9" w:rsidRPr="00F74BD6" w14:paraId="386D2A8A" w14:textId="77777777" w:rsidTr="005834A9">
        <w:tc>
          <w:tcPr>
            <w:tcW w:w="2394" w:type="dxa"/>
          </w:tcPr>
          <w:p w14:paraId="08CB1FF5" w14:textId="7C30D4D4" w:rsidR="005834A9" w:rsidRPr="00E2401F" w:rsidRDefault="005834A9" w:rsidP="0088122D">
            <w:pPr>
              <w:rPr>
                <w:rFonts w:ascii="Courier" w:eastAsia="Calibri" w:hAnsi="Courier" w:cs="Courier"/>
                <w:color w:val="000000"/>
                <w:sz w:val="20"/>
                <w:szCs w:val="20"/>
              </w:rPr>
            </w:pP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testSet</w:t>
            </w:r>
            <w:proofErr w:type="spellEnd"/>
          </w:p>
        </w:tc>
        <w:tc>
          <w:tcPr>
            <w:tcW w:w="4014" w:type="dxa"/>
          </w:tcPr>
          <w:p w14:paraId="7395A982" w14:textId="630CDC8A" w:rsidR="005834A9" w:rsidRPr="00E2401F" w:rsidRDefault="005834A9" w:rsidP="0088122D">
            <w:pPr>
              <w:rPr>
                <w:rFonts w:ascii="Courier" w:eastAsia="Calibri" w:hAnsi="Courier" w:cs="Courier"/>
                <w:color w:val="000000"/>
                <w:sz w:val="20"/>
                <w:szCs w:val="20"/>
              </w:rPr>
            </w:pPr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‘Compliance’,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TestVector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‘Performance’,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allTests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250" w:type="dxa"/>
          </w:tcPr>
          <w:p w14:paraId="4F94CBB6" w14:textId="6DD8B076" w:rsidR="005834A9" w:rsidRPr="00F74BD6" w:rsidRDefault="005834A9" w:rsidP="0088122D">
            <w:r w:rsidRPr="00F74BD6">
              <w:t>Multiple</w:t>
            </w:r>
            <w:r w:rsidR="00580FDA">
              <w:t xml:space="preserve"> </w:t>
            </w:r>
          </w:p>
        </w:tc>
        <w:tc>
          <w:tcPr>
            <w:tcW w:w="918" w:type="dxa"/>
          </w:tcPr>
          <w:p w14:paraId="1A57E15B" w14:textId="77777777" w:rsidR="005834A9" w:rsidRPr="00F74BD6" w:rsidRDefault="005834A9" w:rsidP="0088122D"/>
        </w:tc>
      </w:tr>
      <w:tr w:rsidR="005834A9" w:rsidRPr="00F74BD6" w14:paraId="176FE31E" w14:textId="77777777" w:rsidTr="005834A9">
        <w:tc>
          <w:tcPr>
            <w:tcW w:w="2394" w:type="dxa"/>
          </w:tcPr>
          <w:p w14:paraId="4F05B8BD" w14:textId="147F5DA2" w:rsidR="005834A9" w:rsidRPr="00E2401F" w:rsidRDefault="005834A9" w:rsidP="0088122D">
            <w:pPr>
              <w:rPr>
                <w:rFonts w:ascii="Courier" w:eastAsia="Calibri" w:hAnsi="Courier" w:cs="Courier"/>
                <w:color w:val="000000"/>
                <w:sz w:val="20"/>
                <w:szCs w:val="20"/>
              </w:rPr>
            </w:pP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channelSet</w:t>
            </w:r>
            <w:proofErr w:type="spellEnd"/>
          </w:p>
        </w:tc>
        <w:tc>
          <w:tcPr>
            <w:tcW w:w="4014" w:type="dxa"/>
          </w:tcPr>
          <w:p w14:paraId="298D04E0" w14:textId="455E09CB" w:rsidR="005834A9" w:rsidRPr="00E2401F" w:rsidRDefault="005834A9" w:rsidP="0088122D">
            <w:pPr>
              <w:rPr>
                <w:rFonts w:ascii="Courier" w:eastAsia="Calibri" w:hAnsi="Courier" w:cs="Courier"/>
                <w:color w:val="000000"/>
                <w:sz w:val="20"/>
                <w:szCs w:val="20"/>
              </w:rPr>
            </w:pPr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ssb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pdcch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pdsch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csirs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dlmix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allDL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prach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pucch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pusch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srs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ulmix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allUL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’, ‘</w:t>
            </w: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allChannels</w:t>
            </w:r>
            <w:proofErr w:type="spellEnd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250" w:type="dxa"/>
          </w:tcPr>
          <w:p w14:paraId="2200D387" w14:textId="7B1FAAC9" w:rsidR="005834A9" w:rsidRPr="00F74BD6" w:rsidRDefault="005834A9" w:rsidP="0088122D">
            <w:r w:rsidRPr="00F74BD6">
              <w:t>Multiple</w:t>
            </w:r>
          </w:p>
        </w:tc>
        <w:tc>
          <w:tcPr>
            <w:tcW w:w="918" w:type="dxa"/>
          </w:tcPr>
          <w:p w14:paraId="14BFA6D5" w14:textId="77777777" w:rsidR="005834A9" w:rsidRPr="00F74BD6" w:rsidRDefault="005834A9" w:rsidP="0088122D"/>
        </w:tc>
      </w:tr>
      <w:tr w:rsidR="005834A9" w:rsidRPr="00F74BD6" w14:paraId="15D715EB" w14:textId="77777777" w:rsidTr="005834A9">
        <w:tc>
          <w:tcPr>
            <w:tcW w:w="2394" w:type="dxa"/>
          </w:tcPr>
          <w:p w14:paraId="3A68B00B" w14:textId="0419960D" w:rsidR="005834A9" w:rsidRPr="00E2401F" w:rsidRDefault="005834A9" w:rsidP="0088122D">
            <w:pPr>
              <w:rPr>
                <w:rFonts w:ascii="Courier" w:eastAsia="Calibri" w:hAnsi="Courier" w:cs="Courier"/>
                <w:color w:val="000000"/>
                <w:sz w:val="20"/>
                <w:szCs w:val="20"/>
              </w:rPr>
            </w:pPr>
            <w:proofErr w:type="spellStart"/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caseSet</w:t>
            </w:r>
            <w:proofErr w:type="spellEnd"/>
          </w:p>
        </w:tc>
        <w:tc>
          <w:tcPr>
            <w:tcW w:w="4014" w:type="dxa"/>
          </w:tcPr>
          <w:p w14:paraId="5D366E09" w14:textId="2BF18E95" w:rsidR="005834A9" w:rsidRPr="00E2401F" w:rsidRDefault="005834A9" w:rsidP="0088122D">
            <w:pPr>
              <w:rPr>
                <w:rFonts w:ascii="Courier" w:eastAsia="Calibri" w:hAnsi="Courier" w:cs="Courier"/>
                <w:color w:val="000000"/>
                <w:sz w:val="20"/>
                <w:szCs w:val="20"/>
              </w:rPr>
            </w:pPr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 xml:space="preserve"> ‘full’,</w:t>
            </w:r>
            <w:r w:rsidR="00817E22"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 xml:space="preserve"> ‘compact’, </w:t>
            </w:r>
            <w:r w:rsidRPr="00E2401F">
              <w:rPr>
                <w:rFonts w:ascii="Courier" w:eastAsia="Calibri" w:hAnsi="Courier" w:cs="Courier"/>
                <w:color w:val="000000"/>
                <w:sz w:val="20"/>
                <w:szCs w:val="20"/>
              </w:rPr>
              <w:t>‘selected’</w:t>
            </w:r>
          </w:p>
        </w:tc>
        <w:tc>
          <w:tcPr>
            <w:tcW w:w="2250" w:type="dxa"/>
          </w:tcPr>
          <w:p w14:paraId="0C283985" w14:textId="08E7C833" w:rsidR="005834A9" w:rsidRPr="00F74BD6" w:rsidRDefault="005834A9" w:rsidP="0088122D">
            <w:r w:rsidRPr="00F74BD6">
              <w:t>Single</w:t>
            </w:r>
          </w:p>
        </w:tc>
        <w:tc>
          <w:tcPr>
            <w:tcW w:w="918" w:type="dxa"/>
          </w:tcPr>
          <w:p w14:paraId="7E336C85" w14:textId="77777777" w:rsidR="005834A9" w:rsidRPr="00F74BD6" w:rsidRDefault="005834A9" w:rsidP="0088122D"/>
        </w:tc>
      </w:tr>
    </w:tbl>
    <w:p w14:paraId="2CF6981A" w14:textId="77777777" w:rsidR="00580FDA" w:rsidRDefault="00580FDA" w:rsidP="0088122D"/>
    <w:p w14:paraId="40ACE16D" w14:textId="40A5CDA6" w:rsidR="00E21BD3" w:rsidRDefault="00431A0C" w:rsidP="0088122D">
      <w:r>
        <w:t xml:space="preserve">Here are some </w:t>
      </w:r>
      <w:r w:rsidR="00F74BD6" w:rsidRPr="00F74BD6">
        <w:t>example</w:t>
      </w:r>
      <w:r w:rsidR="00E21BD3">
        <w:t xml:space="preserve"> commands</w:t>
      </w:r>
      <w:r>
        <w:t>.</w:t>
      </w:r>
    </w:p>
    <w:p w14:paraId="051173F7" w14:textId="7DDBA768" w:rsidR="00E21BD3" w:rsidRDefault="00E21BD3" w:rsidP="00E21BD3">
      <w:pPr>
        <w:pStyle w:val="ListParagraph"/>
        <w:numPr>
          <w:ilvl w:val="0"/>
          <w:numId w:val="37"/>
        </w:numPr>
      </w:pPr>
      <w:r>
        <w:t>Full regression test for all channels</w:t>
      </w:r>
      <w:r w:rsidR="00AD17FB">
        <w:t xml:space="preserve"> with </w:t>
      </w:r>
      <w:r w:rsidR="00AD17FB" w:rsidRPr="00AD17FB">
        <w:rPr>
          <w:rFonts w:ascii="Courier" w:hAnsi="Courier" w:cs="Courier"/>
          <w:sz w:val="20"/>
          <w:szCs w:val="20"/>
        </w:rPr>
        <w:t>full</w:t>
      </w:r>
      <w:r w:rsidR="00AD17FB">
        <w:t xml:space="preserve"> </w:t>
      </w:r>
      <w:proofErr w:type="spellStart"/>
      <w:r w:rsidR="00AD17FB">
        <w:t>caseSet</w:t>
      </w:r>
      <w:proofErr w:type="spellEnd"/>
    </w:p>
    <w:p w14:paraId="7C1F3BB3" w14:textId="44E22E92" w:rsidR="00E21BD3" w:rsidRPr="00E2401F" w:rsidRDefault="00E21BD3" w:rsidP="00E21BD3">
      <w:pPr>
        <w:ind w:left="720"/>
        <w:rPr>
          <w:rFonts w:ascii="Courier" w:eastAsia="Calibri" w:hAnsi="Courier" w:cs="Courier"/>
          <w:color w:val="000000"/>
          <w:sz w:val="20"/>
          <w:szCs w:val="20"/>
        </w:rPr>
      </w:pPr>
      <w:proofErr w:type="spellStart"/>
      <w:r w:rsidRPr="00E2401F">
        <w:rPr>
          <w:rFonts w:ascii="Courier" w:eastAsia="Calibri" w:hAnsi="Courier" w:cs="Courier"/>
          <w:color w:val="000000"/>
          <w:sz w:val="20"/>
          <w:szCs w:val="20"/>
        </w:rPr>
        <w:t>runRegression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>({'</w:t>
      </w:r>
      <w:proofErr w:type="spellStart"/>
      <w:r>
        <w:rPr>
          <w:rFonts w:ascii="Courier" w:eastAsia="Calibri" w:hAnsi="Courier" w:cs="Courier"/>
          <w:color w:val="000000"/>
          <w:sz w:val="20"/>
          <w:szCs w:val="20"/>
        </w:rPr>
        <w:t>allTests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>'}, {'</w:t>
      </w:r>
      <w:proofErr w:type="spellStart"/>
      <w:r>
        <w:rPr>
          <w:rFonts w:ascii="Courier" w:eastAsia="Calibri" w:hAnsi="Courier" w:cs="Courier"/>
          <w:color w:val="000000"/>
          <w:sz w:val="20"/>
          <w:szCs w:val="20"/>
        </w:rPr>
        <w:t>allChannels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>'}, '</w:t>
      </w:r>
      <w:r>
        <w:rPr>
          <w:rFonts w:ascii="Courier" w:eastAsia="Calibri" w:hAnsi="Courier" w:cs="Courier"/>
          <w:color w:val="000000"/>
          <w:sz w:val="20"/>
          <w:szCs w:val="20"/>
        </w:rPr>
        <w:t>full</w:t>
      </w:r>
      <w:r w:rsidRPr="00E2401F">
        <w:rPr>
          <w:rFonts w:ascii="Courier" w:eastAsia="Calibri" w:hAnsi="Courier" w:cs="Courier"/>
          <w:color w:val="000000"/>
          <w:sz w:val="20"/>
          <w:szCs w:val="20"/>
        </w:rPr>
        <w:t xml:space="preserve">') </w:t>
      </w:r>
    </w:p>
    <w:p w14:paraId="1F7552BB" w14:textId="6D4C2D24" w:rsidR="00E21BD3" w:rsidRDefault="00AD17FB" w:rsidP="00E21BD3">
      <w:pPr>
        <w:pStyle w:val="ListParagraph"/>
        <w:numPr>
          <w:ilvl w:val="0"/>
          <w:numId w:val="37"/>
        </w:numPr>
      </w:pPr>
      <w:r>
        <w:t>T</w:t>
      </w:r>
      <w:r w:rsidR="005E2C77">
        <w:t xml:space="preserve">est vector </w:t>
      </w:r>
      <w:r w:rsidR="00E21BD3">
        <w:t xml:space="preserve">generation for </w:t>
      </w:r>
      <w:r>
        <w:t>all</w:t>
      </w:r>
      <w:r w:rsidR="005E2C77">
        <w:t xml:space="preserve"> </w:t>
      </w:r>
      <w:r w:rsidR="00E21BD3">
        <w:t>channel</w:t>
      </w:r>
      <w:r w:rsidR="005E2C77">
        <w:t>s</w:t>
      </w:r>
      <w:r w:rsidR="00E21BD3">
        <w:t xml:space="preserve"> with </w:t>
      </w:r>
      <w:r w:rsidR="00E21BD3" w:rsidRPr="00E21BD3">
        <w:rPr>
          <w:rFonts w:ascii="Courier" w:hAnsi="Courier" w:cs="Courier"/>
          <w:sz w:val="20"/>
          <w:szCs w:val="20"/>
        </w:rPr>
        <w:t>compact</w:t>
      </w:r>
      <w:r w:rsidR="00E21BD3">
        <w:t xml:space="preserve"> </w:t>
      </w:r>
      <w:proofErr w:type="spellStart"/>
      <w:r>
        <w:t>caseS</w:t>
      </w:r>
      <w:r w:rsidR="00E21BD3">
        <w:t>et</w:t>
      </w:r>
      <w:proofErr w:type="spellEnd"/>
    </w:p>
    <w:p w14:paraId="72F39EFB" w14:textId="106F01EC" w:rsidR="00E21BD3" w:rsidRPr="00E2401F" w:rsidRDefault="00E21BD3" w:rsidP="00E21BD3">
      <w:pPr>
        <w:ind w:left="720"/>
        <w:rPr>
          <w:rFonts w:ascii="Courier" w:eastAsia="Calibri" w:hAnsi="Courier" w:cs="Courier"/>
          <w:color w:val="000000"/>
          <w:sz w:val="20"/>
          <w:szCs w:val="20"/>
        </w:rPr>
      </w:pPr>
      <w:proofErr w:type="spellStart"/>
      <w:r w:rsidRPr="00E2401F">
        <w:rPr>
          <w:rFonts w:ascii="Courier" w:eastAsia="Calibri" w:hAnsi="Courier" w:cs="Courier"/>
          <w:color w:val="000000"/>
          <w:sz w:val="20"/>
          <w:szCs w:val="20"/>
        </w:rPr>
        <w:t>runRegression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>({</w:t>
      </w:r>
      <w:r w:rsidR="005E2C77" w:rsidRPr="00E2401F">
        <w:rPr>
          <w:rFonts w:ascii="Courier" w:eastAsia="Calibri" w:hAnsi="Courier" w:cs="Courier"/>
          <w:color w:val="000000"/>
          <w:sz w:val="20"/>
          <w:szCs w:val="20"/>
        </w:rPr>
        <w:t>'</w:t>
      </w:r>
      <w:proofErr w:type="spellStart"/>
      <w:r>
        <w:rPr>
          <w:rFonts w:ascii="Courier" w:eastAsia="Calibri" w:hAnsi="Courier" w:cs="Courier"/>
          <w:color w:val="000000"/>
          <w:sz w:val="20"/>
          <w:szCs w:val="20"/>
        </w:rPr>
        <w:t>TestVector</w:t>
      </w:r>
      <w:proofErr w:type="spellEnd"/>
      <w:r w:rsidR="005E2C77" w:rsidRPr="00E2401F">
        <w:rPr>
          <w:rFonts w:ascii="Courier" w:eastAsia="Calibri" w:hAnsi="Courier" w:cs="Courier"/>
          <w:color w:val="000000"/>
          <w:sz w:val="20"/>
          <w:szCs w:val="20"/>
        </w:rPr>
        <w:t>'</w:t>
      </w:r>
      <w:r w:rsidRPr="00E2401F">
        <w:rPr>
          <w:rFonts w:ascii="Courier" w:eastAsia="Calibri" w:hAnsi="Courier" w:cs="Courier"/>
          <w:color w:val="000000"/>
          <w:sz w:val="20"/>
          <w:szCs w:val="20"/>
        </w:rPr>
        <w:t>}, {</w:t>
      </w:r>
      <w:r w:rsidR="00AD17FB">
        <w:rPr>
          <w:rFonts w:ascii="Courier" w:eastAsia="Calibri" w:hAnsi="Courier" w:cs="Courier"/>
          <w:color w:val="000000"/>
          <w:sz w:val="20"/>
          <w:szCs w:val="20"/>
        </w:rPr>
        <w:t>‘</w:t>
      </w:r>
      <w:proofErr w:type="spellStart"/>
      <w:r w:rsidR="00AD17FB">
        <w:rPr>
          <w:rFonts w:ascii="Courier" w:eastAsia="Calibri" w:hAnsi="Courier" w:cs="Courier"/>
          <w:color w:val="000000"/>
          <w:sz w:val="20"/>
          <w:szCs w:val="20"/>
        </w:rPr>
        <w:t>allChannels</w:t>
      </w:r>
      <w:proofErr w:type="spellEnd"/>
      <w:r w:rsidR="00AD17FB">
        <w:rPr>
          <w:rFonts w:ascii="Courier" w:eastAsia="Calibri" w:hAnsi="Courier" w:cs="Courier"/>
          <w:color w:val="000000"/>
          <w:sz w:val="20"/>
          <w:szCs w:val="20"/>
        </w:rPr>
        <w:t>’</w:t>
      </w:r>
      <w:r w:rsidRPr="00E2401F">
        <w:rPr>
          <w:rFonts w:ascii="Courier" w:eastAsia="Calibri" w:hAnsi="Courier" w:cs="Courier"/>
          <w:color w:val="000000"/>
          <w:sz w:val="20"/>
          <w:szCs w:val="20"/>
        </w:rPr>
        <w:t>}, '</w:t>
      </w:r>
      <w:r>
        <w:rPr>
          <w:rFonts w:ascii="Courier" w:eastAsia="Calibri" w:hAnsi="Courier" w:cs="Courier"/>
          <w:color w:val="000000"/>
          <w:sz w:val="20"/>
          <w:szCs w:val="20"/>
        </w:rPr>
        <w:t>compact</w:t>
      </w:r>
      <w:r w:rsidRPr="00E2401F">
        <w:rPr>
          <w:rFonts w:ascii="Courier" w:eastAsia="Calibri" w:hAnsi="Courier" w:cs="Courier"/>
          <w:color w:val="000000"/>
          <w:sz w:val="20"/>
          <w:szCs w:val="20"/>
        </w:rPr>
        <w:t xml:space="preserve">') </w:t>
      </w:r>
    </w:p>
    <w:p w14:paraId="1BFFD785" w14:textId="41907826" w:rsidR="00E21BD3" w:rsidRDefault="00E21BD3" w:rsidP="00E21BD3">
      <w:pPr>
        <w:pStyle w:val="ListParagraph"/>
        <w:numPr>
          <w:ilvl w:val="0"/>
          <w:numId w:val="37"/>
        </w:numPr>
      </w:pPr>
      <w:r>
        <w:t>PHY performance simulation for PRACH channel</w:t>
      </w:r>
    </w:p>
    <w:p w14:paraId="1010CB3B" w14:textId="39F69F80" w:rsidR="00E21BD3" w:rsidRPr="00E2401F" w:rsidRDefault="00E21BD3" w:rsidP="00E21BD3">
      <w:pPr>
        <w:ind w:firstLine="720"/>
        <w:rPr>
          <w:rFonts w:ascii="Courier" w:eastAsia="Calibri" w:hAnsi="Courier" w:cs="Courier"/>
          <w:color w:val="000000"/>
          <w:sz w:val="20"/>
          <w:szCs w:val="20"/>
        </w:rPr>
      </w:pPr>
      <w:proofErr w:type="spellStart"/>
      <w:r w:rsidRPr="00E2401F">
        <w:rPr>
          <w:rFonts w:ascii="Courier" w:eastAsia="Calibri" w:hAnsi="Courier" w:cs="Courier"/>
          <w:color w:val="000000"/>
          <w:sz w:val="20"/>
          <w:szCs w:val="20"/>
        </w:rPr>
        <w:t>runRegression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>({'</w:t>
      </w:r>
      <w:r>
        <w:rPr>
          <w:rFonts w:ascii="Courier" w:eastAsia="Calibri" w:hAnsi="Courier" w:cs="Courier"/>
          <w:color w:val="000000"/>
          <w:sz w:val="20"/>
          <w:szCs w:val="20"/>
        </w:rPr>
        <w:t>Performance</w:t>
      </w:r>
      <w:r w:rsidRPr="00E2401F">
        <w:rPr>
          <w:rFonts w:ascii="Courier" w:eastAsia="Calibri" w:hAnsi="Courier" w:cs="Courier"/>
          <w:color w:val="000000"/>
          <w:sz w:val="20"/>
          <w:szCs w:val="20"/>
        </w:rPr>
        <w:t>'}, {'</w:t>
      </w:r>
      <w:proofErr w:type="spellStart"/>
      <w:r>
        <w:rPr>
          <w:rFonts w:ascii="Courier" w:eastAsia="Calibri" w:hAnsi="Courier" w:cs="Courier"/>
          <w:color w:val="000000"/>
          <w:sz w:val="20"/>
          <w:szCs w:val="20"/>
        </w:rPr>
        <w:t>prach</w:t>
      </w:r>
      <w:proofErr w:type="spellEnd"/>
      <w:r w:rsidRPr="00E2401F">
        <w:rPr>
          <w:rFonts w:ascii="Courier" w:eastAsia="Calibri" w:hAnsi="Courier" w:cs="Courier"/>
          <w:color w:val="000000"/>
          <w:sz w:val="20"/>
          <w:szCs w:val="20"/>
        </w:rPr>
        <w:t>'}, '</w:t>
      </w:r>
      <w:r>
        <w:rPr>
          <w:rFonts w:ascii="Courier" w:eastAsia="Calibri" w:hAnsi="Courier" w:cs="Courier"/>
          <w:color w:val="000000"/>
          <w:sz w:val="20"/>
          <w:szCs w:val="20"/>
        </w:rPr>
        <w:t>full</w:t>
      </w:r>
      <w:r w:rsidRPr="00E2401F">
        <w:rPr>
          <w:rFonts w:ascii="Courier" w:eastAsia="Calibri" w:hAnsi="Courier" w:cs="Courier"/>
          <w:color w:val="000000"/>
          <w:sz w:val="20"/>
          <w:szCs w:val="20"/>
        </w:rPr>
        <w:t xml:space="preserve">') </w:t>
      </w:r>
    </w:p>
    <w:p w14:paraId="035A906B" w14:textId="77777777" w:rsidR="00F74BD6" w:rsidRPr="00F74BD6" w:rsidRDefault="00F74BD6" w:rsidP="0088122D"/>
    <w:p w14:paraId="368887F4" w14:textId="772C5758" w:rsidR="00580FDA" w:rsidRDefault="00F74BD6" w:rsidP="00580FDA">
      <w:r w:rsidRPr="00580FDA">
        <w:t>The test cases for each channel are defined in</w:t>
      </w:r>
      <w:r w:rsidR="00431A0C">
        <w:t xml:space="preserve"> the </w:t>
      </w:r>
      <w:proofErr w:type="spellStart"/>
      <w:r w:rsidR="00431A0C">
        <w:t>Matlab</w:t>
      </w:r>
      <w:proofErr w:type="spellEnd"/>
      <w:r w:rsidR="00431A0C">
        <w:t xml:space="preserve"> file</w:t>
      </w:r>
      <w:r w:rsidRPr="00580FDA">
        <w:t xml:space="preserve"> </w:t>
      </w:r>
      <w:proofErr w:type="spellStart"/>
      <w:r w:rsidRPr="00E2401F">
        <w:rPr>
          <w:rFonts w:ascii="Courier" w:eastAsia="Calibri" w:hAnsi="Courier" w:cs="Courier"/>
          <w:color w:val="000000"/>
          <w:sz w:val="20"/>
          <w:szCs w:val="20"/>
        </w:rPr>
        <w:t>testCompGenTV_xxxx.m</w:t>
      </w:r>
      <w:proofErr w:type="spellEnd"/>
      <w:r w:rsidRPr="00580FDA">
        <w:t xml:space="preserve">, where </w:t>
      </w:r>
      <w:proofErr w:type="spellStart"/>
      <w:r w:rsidRPr="00E2401F">
        <w:rPr>
          <w:rFonts w:ascii="Courier" w:eastAsia="Calibri" w:hAnsi="Courier" w:cs="Courier"/>
          <w:color w:val="000000"/>
          <w:sz w:val="20"/>
          <w:szCs w:val="20"/>
        </w:rPr>
        <w:t>xxxx</w:t>
      </w:r>
      <w:proofErr w:type="spellEnd"/>
      <w:r w:rsidRPr="00580FDA">
        <w:t xml:space="preserve"> is the channel name. </w:t>
      </w:r>
      <w:proofErr w:type="spellStart"/>
      <w:r w:rsidRPr="00580FDA">
        <w:t>Matlab</w:t>
      </w:r>
      <w:proofErr w:type="spellEnd"/>
      <w:r w:rsidRPr="00580FDA">
        <w:t xml:space="preserve"> developer can modify th</w:t>
      </w:r>
      <w:r w:rsidR="00441EB5">
        <w:t>e</w:t>
      </w:r>
      <w:r w:rsidRPr="00580FDA">
        <w:t xml:space="preserve"> </w:t>
      </w:r>
      <w:proofErr w:type="spellStart"/>
      <w:r w:rsidRPr="00580FDA">
        <w:t>Matlab</w:t>
      </w:r>
      <w:proofErr w:type="spellEnd"/>
      <w:r w:rsidRPr="00580FDA">
        <w:t xml:space="preserve"> file to create and assign test cases for </w:t>
      </w:r>
      <w:r w:rsidRPr="00E2401F">
        <w:rPr>
          <w:rFonts w:ascii="Courier" w:eastAsia="Calibri" w:hAnsi="Courier" w:cs="Courier"/>
          <w:color w:val="000000"/>
          <w:sz w:val="20"/>
          <w:szCs w:val="20"/>
        </w:rPr>
        <w:t>full</w:t>
      </w:r>
      <w:r w:rsidRPr="00580FDA">
        <w:t xml:space="preserve"> set, </w:t>
      </w:r>
      <w:r w:rsidRPr="00E2401F">
        <w:rPr>
          <w:rFonts w:ascii="Courier" w:eastAsia="Calibri" w:hAnsi="Courier" w:cs="Courier"/>
          <w:color w:val="000000"/>
          <w:sz w:val="20"/>
          <w:szCs w:val="20"/>
        </w:rPr>
        <w:t>compact</w:t>
      </w:r>
      <w:r w:rsidRPr="00580FDA">
        <w:t xml:space="preserve"> set and </w:t>
      </w:r>
      <w:r w:rsidRPr="00E2401F">
        <w:rPr>
          <w:rFonts w:ascii="Courier" w:eastAsia="Calibri" w:hAnsi="Courier" w:cs="Courier"/>
          <w:color w:val="000000"/>
          <w:sz w:val="20"/>
          <w:szCs w:val="20"/>
        </w:rPr>
        <w:t>selected</w:t>
      </w:r>
      <w:r w:rsidRPr="00580FDA">
        <w:t xml:space="preserve"> set. </w:t>
      </w:r>
    </w:p>
    <w:p w14:paraId="274725E2" w14:textId="3DFD26D0" w:rsidR="00580FDA" w:rsidRDefault="00E21BD3" w:rsidP="00580FDA">
      <w:pPr>
        <w:pStyle w:val="ListParagraph"/>
        <w:numPr>
          <w:ilvl w:val="0"/>
          <w:numId w:val="33"/>
        </w:numPr>
      </w:pPr>
      <w:r>
        <w:rPr>
          <w:rFonts w:ascii="Courier" w:hAnsi="Courier" w:cs="Courier"/>
          <w:sz w:val="20"/>
          <w:szCs w:val="20"/>
        </w:rPr>
        <w:t>f</w:t>
      </w:r>
      <w:r w:rsidR="00F74BD6" w:rsidRPr="00E2401F">
        <w:rPr>
          <w:rFonts w:ascii="Courier" w:hAnsi="Courier" w:cs="Courier"/>
          <w:sz w:val="20"/>
          <w:szCs w:val="20"/>
        </w:rPr>
        <w:t>ull</w:t>
      </w:r>
      <w:r w:rsidR="00F74BD6" w:rsidRPr="00580FDA">
        <w:t xml:space="preserve"> set includes all the test cases </w:t>
      </w:r>
      <w:r w:rsidR="008234E5">
        <w:t xml:space="preserve">which can be generated by </w:t>
      </w:r>
      <w:proofErr w:type="spellStart"/>
      <w:r w:rsidR="008234E5">
        <w:t>nrSim</w:t>
      </w:r>
      <w:proofErr w:type="spellEnd"/>
      <w:r w:rsidR="008234E5">
        <w:t xml:space="preserve"> and pass waveform compliance test against 5G Toolbox</w:t>
      </w:r>
      <w:r w:rsidR="00F74BD6" w:rsidRPr="00580FDA">
        <w:t xml:space="preserve">. </w:t>
      </w:r>
    </w:p>
    <w:p w14:paraId="610DA7E7" w14:textId="6B6A01F4" w:rsidR="00580FDA" w:rsidRDefault="00E21BD3" w:rsidP="00580FDA">
      <w:pPr>
        <w:pStyle w:val="ListParagraph"/>
        <w:numPr>
          <w:ilvl w:val="0"/>
          <w:numId w:val="33"/>
        </w:numPr>
      </w:pPr>
      <w:r>
        <w:rPr>
          <w:rFonts w:ascii="Courier" w:hAnsi="Courier" w:cs="Courier"/>
          <w:sz w:val="20"/>
          <w:szCs w:val="20"/>
        </w:rPr>
        <w:t>c</w:t>
      </w:r>
      <w:r w:rsidR="00580FDA" w:rsidRPr="00E2401F">
        <w:rPr>
          <w:rFonts w:ascii="Courier" w:hAnsi="Courier" w:cs="Courier"/>
          <w:sz w:val="20"/>
          <w:szCs w:val="20"/>
        </w:rPr>
        <w:t>ompact</w:t>
      </w:r>
      <w:r w:rsidR="00580FDA" w:rsidRPr="00580FDA">
        <w:t xml:space="preserve"> set includes </w:t>
      </w:r>
      <w:r w:rsidR="00042F4E">
        <w:t xml:space="preserve">a subset of </w:t>
      </w:r>
      <w:r w:rsidR="00042F4E" w:rsidRPr="00E2401F">
        <w:rPr>
          <w:rFonts w:ascii="Courier" w:hAnsi="Courier" w:cs="Courier"/>
          <w:sz w:val="20"/>
          <w:szCs w:val="20"/>
        </w:rPr>
        <w:t>full</w:t>
      </w:r>
      <w:r w:rsidR="00042F4E">
        <w:t xml:space="preserve"> set </w:t>
      </w:r>
      <w:r w:rsidR="00580FDA" w:rsidRPr="00580FDA">
        <w:t>test cases</w:t>
      </w:r>
      <w:r w:rsidR="00042F4E">
        <w:t xml:space="preserve"> which are</w:t>
      </w:r>
      <w:r w:rsidR="00580FDA" w:rsidRPr="00580FDA">
        <w:t xml:space="preserve"> </w:t>
      </w:r>
      <w:r w:rsidR="008234E5">
        <w:t xml:space="preserve">supported by </w:t>
      </w:r>
      <w:proofErr w:type="spellStart"/>
      <w:r w:rsidR="008234E5">
        <w:t>cuPHY</w:t>
      </w:r>
      <w:proofErr w:type="spellEnd"/>
      <w:r w:rsidR="008234E5">
        <w:t xml:space="preserve"> implementation</w:t>
      </w:r>
      <w:r w:rsidR="00042F4E">
        <w:t xml:space="preserve">. TVs from </w:t>
      </w:r>
      <w:r w:rsidR="00042F4E" w:rsidRPr="00E2401F">
        <w:rPr>
          <w:rFonts w:ascii="Courier" w:hAnsi="Courier" w:cs="Courier"/>
          <w:sz w:val="20"/>
          <w:szCs w:val="20"/>
        </w:rPr>
        <w:t>Compact</w:t>
      </w:r>
      <w:r w:rsidR="00042F4E">
        <w:t xml:space="preserve"> set can be used </w:t>
      </w:r>
      <w:r w:rsidR="00580FDA" w:rsidRPr="00580FDA">
        <w:t xml:space="preserve">for </w:t>
      </w:r>
      <w:r w:rsidR="008234E5">
        <w:t xml:space="preserve">nightly </w:t>
      </w:r>
      <w:r w:rsidR="00042F4E">
        <w:t xml:space="preserve">CICD </w:t>
      </w:r>
      <w:r w:rsidR="008234E5">
        <w:t>regression</w:t>
      </w:r>
      <w:r w:rsidR="00042F4E">
        <w:t xml:space="preserve"> test</w:t>
      </w:r>
      <w:r w:rsidR="00580FDA" w:rsidRPr="00580FDA">
        <w:t xml:space="preserve">. </w:t>
      </w:r>
    </w:p>
    <w:p w14:paraId="4CAD7B6F" w14:textId="2C7E2C23" w:rsidR="00F74BD6" w:rsidRPr="00580FDA" w:rsidRDefault="00E21BD3" w:rsidP="00580FDA">
      <w:pPr>
        <w:pStyle w:val="ListParagraph"/>
        <w:numPr>
          <w:ilvl w:val="0"/>
          <w:numId w:val="33"/>
        </w:numPr>
      </w:pPr>
      <w:r>
        <w:rPr>
          <w:rFonts w:ascii="Courier" w:hAnsi="Courier" w:cs="Courier"/>
          <w:sz w:val="20"/>
          <w:szCs w:val="20"/>
        </w:rPr>
        <w:t>s</w:t>
      </w:r>
      <w:r w:rsidR="00580FDA" w:rsidRPr="00E2401F">
        <w:rPr>
          <w:rFonts w:ascii="Courier" w:hAnsi="Courier" w:cs="Courier"/>
          <w:sz w:val="20"/>
          <w:szCs w:val="20"/>
        </w:rPr>
        <w:t>elected</w:t>
      </w:r>
      <w:r w:rsidR="00580FDA" w:rsidRPr="00580FDA">
        <w:t xml:space="preserve"> set include</w:t>
      </w:r>
      <w:r w:rsidR="00137A10">
        <w:t>s</w:t>
      </w:r>
      <w:r w:rsidR="00580FDA" w:rsidRPr="00580FDA">
        <w:t xml:space="preserve"> </w:t>
      </w:r>
      <w:r w:rsidR="008234E5">
        <w:t>a subset of</w:t>
      </w:r>
      <w:r w:rsidR="00042F4E">
        <w:t xml:space="preserve"> </w:t>
      </w:r>
      <w:r w:rsidR="00042F4E" w:rsidRPr="00E2401F">
        <w:rPr>
          <w:rFonts w:ascii="Courier" w:hAnsi="Courier" w:cs="Courier"/>
          <w:sz w:val="20"/>
          <w:szCs w:val="20"/>
        </w:rPr>
        <w:t>compact</w:t>
      </w:r>
      <w:r w:rsidR="00580FDA" w:rsidRPr="00580FDA">
        <w:t xml:space="preserve"> </w:t>
      </w:r>
      <w:r w:rsidR="001B14DF">
        <w:t xml:space="preserve">set </w:t>
      </w:r>
      <w:r w:rsidR="00580FDA" w:rsidRPr="00580FDA">
        <w:t>test cases</w:t>
      </w:r>
      <w:r w:rsidR="00042F4E">
        <w:t xml:space="preserve"> which are </w:t>
      </w:r>
      <w:r w:rsidR="001B14DF">
        <w:t>essential</w:t>
      </w:r>
      <w:r w:rsidR="00042F4E">
        <w:t xml:space="preserve"> for </w:t>
      </w:r>
      <w:proofErr w:type="spellStart"/>
      <w:r w:rsidR="00042F4E">
        <w:t>cuPHY</w:t>
      </w:r>
      <w:proofErr w:type="spellEnd"/>
      <w:r w:rsidR="00042F4E">
        <w:t xml:space="preserve"> verification. </w:t>
      </w:r>
      <w:r w:rsidR="00580FDA" w:rsidRPr="00580FDA">
        <w:t xml:space="preserve"> </w:t>
      </w:r>
      <w:r w:rsidR="00042F4E">
        <w:t xml:space="preserve">TVs from </w:t>
      </w:r>
      <w:r w:rsidR="00042F4E" w:rsidRPr="00E2401F">
        <w:rPr>
          <w:rFonts w:ascii="Courier" w:hAnsi="Courier" w:cs="Courier"/>
          <w:sz w:val="20"/>
          <w:szCs w:val="20"/>
        </w:rPr>
        <w:t>Selected</w:t>
      </w:r>
      <w:r w:rsidR="00042F4E">
        <w:t xml:space="preserve"> set</w:t>
      </w:r>
      <w:r w:rsidR="00580FDA" w:rsidRPr="00580FDA">
        <w:t xml:space="preserve"> </w:t>
      </w:r>
      <w:r w:rsidR="00042F4E">
        <w:t xml:space="preserve">can be used </w:t>
      </w:r>
      <w:r w:rsidR="001B14DF">
        <w:t xml:space="preserve">for </w:t>
      </w:r>
      <w:r w:rsidR="00042F4E">
        <w:t xml:space="preserve">merge request (MR) CICD regression test. </w:t>
      </w:r>
      <w:r w:rsidR="00580FDA" w:rsidRPr="00580FDA">
        <w:t xml:space="preserve"> </w:t>
      </w:r>
    </w:p>
    <w:p w14:paraId="5A62B13F" w14:textId="5548CB86" w:rsidR="000C5289" w:rsidRDefault="000C5289" w:rsidP="00AA79C5"/>
    <w:p w14:paraId="64B4C3B2" w14:textId="408B37F4" w:rsidR="00AA79C5" w:rsidRDefault="00AA79C5" w:rsidP="00AA79C5">
      <w:r>
        <w:t>Notes:</w:t>
      </w:r>
    </w:p>
    <w:p w14:paraId="61C2B691" w14:textId="4B82A8F0" w:rsidR="001B14DF" w:rsidRDefault="001B14DF" w:rsidP="00AA79C5">
      <w:pPr>
        <w:pStyle w:val="ListParagraph"/>
        <w:numPr>
          <w:ilvl w:val="0"/>
          <w:numId w:val="36"/>
        </w:numPr>
      </w:pPr>
      <w:proofErr w:type="spellStart"/>
      <w:r w:rsidRPr="00E2401F">
        <w:rPr>
          <w:rFonts w:ascii="Courier" w:hAnsi="Courier" w:cs="Courier"/>
          <w:sz w:val="20"/>
          <w:szCs w:val="20"/>
        </w:rPr>
        <w:lastRenderedPageBreak/>
        <w:t>testCompGenTV_dlmix</w:t>
      </w:r>
      <w:proofErr w:type="spellEnd"/>
      <w:r>
        <w:t xml:space="preserve"> and </w:t>
      </w:r>
      <w:proofErr w:type="spellStart"/>
      <w:r w:rsidRPr="00E2401F">
        <w:rPr>
          <w:rFonts w:ascii="Courier" w:hAnsi="Courier" w:cs="Courier"/>
          <w:sz w:val="20"/>
          <w:szCs w:val="20"/>
        </w:rPr>
        <w:t>testCompGenTV_ulmix</w:t>
      </w:r>
      <w:proofErr w:type="spellEnd"/>
      <w:r>
        <w:t xml:space="preserve"> supports multi-channel multi-slot TV generation</w:t>
      </w:r>
      <w:r w:rsidR="00137A10">
        <w:t xml:space="preserve"> without waveform compliance check</w:t>
      </w:r>
      <w:r>
        <w:t xml:space="preserve">. </w:t>
      </w:r>
    </w:p>
    <w:p w14:paraId="355331E5" w14:textId="4BB89F24" w:rsidR="001B14DF" w:rsidRDefault="001B14DF" w:rsidP="00AE491D">
      <w:pPr>
        <w:pStyle w:val="ListParagraph"/>
        <w:numPr>
          <w:ilvl w:val="0"/>
          <w:numId w:val="36"/>
        </w:numPr>
      </w:pPr>
      <w:proofErr w:type="spellStart"/>
      <w:r w:rsidRPr="00E2401F">
        <w:rPr>
          <w:rFonts w:ascii="Courier" w:hAnsi="Courier" w:cs="Courier"/>
          <w:sz w:val="20"/>
          <w:szCs w:val="20"/>
        </w:rPr>
        <w:t>testPerformance_prach</w:t>
      </w:r>
      <w:proofErr w:type="spellEnd"/>
      <w:r>
        <w:t xml:space="preserve">, </w:t>
      </w:r>
      <w:proofErr w:type="spellStart"/>
      <w:r w:rsidRPr="00E2401F">
        <w:rPr>
          <w:rFonts w:ascii="Courier" w:hAnsi="Courier" w:cs="Courier"/>
          <w:sz w:val="20"/>
          <w:szCs w:val="20"/>
        </w:rPr>
        <w:t>testPerformance_pusch</w:t>
      </w:r>
      <w:proofErr w:type="spellEnd"/>
      <w:r>
        <w:t xml:space="preserve"> and </w:t>
      </w:r>
      <w:proofErr w:type="spellStart"/>
      <w:r w:rsidRPr="00E2401F">
        <w:rPr>
          <w:rFonts w:ascii="Courier" w:hAnsi="Courier" w:cs="Courier"/>
          <w:sz w:val="20"/>
          <w:szCs w:val="20"/>
        </w:rPr>
        <w:t>testPerformance_pucch</w:t>
      </w:r>
      <w:proofErr w:type="spellEnd"/>
      <w:r>
        <w:t xml:space="preserve"> </w:t>
      </w:r>
      <w:r w:rsidR="00042F4E">
        <w:t xml:space="preserve">support </w:t>
      </w:r>
      <w:r w:rsidR="00E21BD3">
        <w:t>PHY</w:t>
      </w:r>
      <w:r w:rsidR="00042F4E">
        <w:t xml:space="preserve"> performance test for PRACH</w:t>
      </w:r>
      <w:r>
        <w:t xml:space="preserve"> (format 0/B4)</w:t>
      </w:r>
      <w:r w:rsidR="00042F4E">
        <w:t>, PUSCH (</w:t>
      </w:r>
      <w:r w:rsidR="00AD17FB">
        <w:t>data/</w:t>
      </w:r>
      <w:r w:rsidR="00042F4E">
        <w:t>UCI) and PUCCH (format 0/1</w:t>
      </w:r>
      <w:r w:rsidR="00AD17FB">
        <w:t>/2/3</w:t>
      </w:r>
      <w:r w:rsidR="00042F4E">
        <w:t xml:space="preserve">).  </w:t>
      </w:r>
      <w:r w:rsidR="00580FDA">
        <w:t xml:space="preserve"> </w:t>
      </w:r>
    </w:p>
    <w:p w14:paraId="2121A736" w14:textId="77777777" w:rsidR="00AA79C5" w:rsidRDefault="00AA79C5" w:rsidP="00AA79C5"/>
    <w:p w14:paraId="3D26991A" w14:textId="458E88F1" w:rsidR="001B14DF" w:rsidRDefault="001B14DF" w:rsidP="00AA79C5">
      <w:r>
        <w:t xml:space="preserve">Below is an example of </w:t>
      </w:r>
      <w:r w:rsidR="00817E22">
        <w:t>full</w:t>
      </w:r>
      <w:r w:rsidR="00137A10">
        <w:t xml:space="preserve"> regression</w:t>
      </w:r>
      <w:r w:rsidR="00817E22">
        <w:t xml:space="preserve"> test</w:t>
      </w:r>
      <w:r>
        <w:t xml:space="preserve"> summary with </w:t>
      </w:r>
      <w:proofErr w:type="spellStart"/>
      <w:r>
        <w:t>Matlab</w:t>
      </w:r>
      <w:proofErr w:type="spellEnd"/>
      <w:r>
        <w:t xml:space="preserve"> command </w:t>
      </w:r>
    </w:p>
    <w:p w14:paraId="535EE498" w14:textId="6E8D7D2B" w:rsidR="001B14DF" w:rsidRDefault="001B14DF" w:rsidP="00E2401F">
      <w:pPr>
        <w:rPr>
          <w:rFonts w:ascii="Courier" w:hAnsi="Courier" w:cs="Courier"/>
          <w:sz w:val="20"/>
          <w:szCs w:val="20"/>
        </w:rPr>
      </w:pPr>
      <w:proofErr w:type="spellStart"/>
      <w:r w:rsidRPr="00E2401F">
        <w:rPr>
          <w:rFonts w:ascii="Courier" w:hAnsi="Courier" w:cs="Courier"/>
          <w:sz w:val="20"/>
          <w:szCs w:val="20"/>
        </w:rPr>
        <w:t>runRegression</w:t>
      </w:r>
      <w:proofErr w:type="spellEnd"/>
      <w:r w:rsidRPr="00E2401F">
        <w:rPr>
          <w:rFonts w:ascii="Courier" w:hAnsi="Courier" w:cs="Courier"/>
          <w:sz w:val="20"/>
          <w:szCs w:val="20"/>
        </w:rPr>
        <w:t>({‘</w:t>
      </w:r>
      <w:proofErr w:type="spellStart"/>
      <w:r w:rsidRPr="00E2401F">
        <w:rPr>
          <w:rFonts w:ascii="Courier" w:hAnsi="Courier" w:cs="Courier"/>
          <w:sz w:val="20"/>
          <w:szCs w:val="20"/>
        </w:rPr>
        <w:t>allTests</w:t>
      </w:r>
      <w:proofErr w:type="spellEnd"/>
      <w:r w:rsidRPr="00E2401F">
        <w:rPr>
          <w:rFonts w:ascii="Courier" w:hAnsi="Courier" w:cs="Courier"/>
          <w:sz w:val="20"/>
          <w:szCs w:val="20"/>
        </w:rPr>
        <w:t>’}, {'</w:t>
      </w:r>
      <w:proofErr w:type="spellStart"/>
      <w:r w:rsidRPr="00E2401F">
        <w:rPr>
          <w:rFonts w:ascii="Courier" w:hAnsi="Courier" w:cs="Courier"/>
          <w:sz w:val="20"/>
          <w:szCs w:val="20"/>
        </w:rPr>
        <w:t>allChannels</w:t>
      </w:r>
      <w:proofErr w:type="spellEnd"/>
      <w:r w:rsidRPr="00E2401F">
        <w:rPr>
          <w:rFonts w:ascii="Courier" w:hAnsi="Courier" w:cs="Courier"/>
          <w:sz w:val="20"/>
          <w:szCs w:val="20"/>
        </w:rPr>
        <w:t>'}, 'full')</w:t>
      </w:r>
    </w:p>
    <w:p w14:paraId="41F48074" w14:textId="77777777" w:rsidR="00AD17FB" w:rsidRDefault="00AD17FB" w:rsidP="00042F4E"/>
    <w:p w14:paraId="52D6C471" w14:textId="1FC77587" w:rsidR="001B14DF" w:rsidRDefault="00AD17FB" w:rsidP="00042F4E">
      <w:r w:rsidRPr="00AD17FB">
        <w:drawing>
          <wp:inline distT="0" distB="0" distL="0" distR="0" wp14:anchorId="2190E134" wp14:editId="34AE5A35">
            <wp:extent cx="5943600" cy="2192020"/>
            <wp:effectExtent l="0" t="0" r="0" b="5080"/>
            <wp:docPr id="51" name="Picture 5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4DF" w:rsidSect="00A75F74">
      <w:headerReference w:type="default" r:id="rId15"/>
      <w:footerReference w:type="even" r:id="rId16"/>
      <w:footerReference w:type="default" r:id="rId17"/>
      <w:pgSz w:w="12240" w:h="15840" w:code="1"/>
      <w:pgMar w:top="1440" w:right="1440" w:bottom="1008" w:left="1440" w:header="720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9E832" w14:textId="77777777" w:rsidR="00E7275E" w:rsidRDefault="00E7275E" w:rsidP="0088122D">
      <w:r>
        <w:separator/>
      </w:r>
    </w:p>
    <w:p w14:paraId="2BFDAE9E" w14:textId="77777777" w:rsidR="00E7275E" w:rsidRDefault="00E7275E" w:rsidP="0088122D"/>
    <w:p w14:paraId="3E209ED1" w14:textId="77777777" w:rsidR="00E7275E" w:rsidRDefault="00E7275E" w:rsidP="0088122D"/>
    <w:p w14:paraId="04799358" w14:textId="77777777" w:rsidR="00E7275E" w:rsidRDefault="00E7275E" w:rsidP="0088122D"/>
    <w:p w14:paraId="47163B29" w14:textId="77777777" w:rsidR="00E7275E" w:rsidRDefault="00E7275E" w:rsidP="0088122D"/>
    <w:p w14:paraId="3AE86378" w14:textId="77777777" w:rsidR="00E7275E" w:rsidRDefault="00E7275E" w:rsidP="0088122D"/>
  </w:endnote>
  <w:endnote w:type="continuationSeparator" w:id="0">
    <w:p w14:paraId="36EBD677" w14:textId="77777777" w:rsidR="00E7275E" w:rsidRDefault="00E7275E" w:rsidP="0088122D">
      <w:r>
        <w:continuationSeparator/>
      </w:r>
    </w:p>
    <w:p w14:paraId="108F547F" w14:textId="77777777" w:rsidR="00E7275E" w:rsidRDefault="00E7275E" w:rsidP="0088122D"/>
    <w:p w14:paraId="65A95604" w14:textId="77777777" w:rsidR="00E7275E" w:rsidRDefault="00E7275E" w:rsidP="0088122D"/>
    <w:p w14:paraId="2C55B50A" w14:textId="77777777" w:rsidR="00E7275E" w:rsidRDefault="00E7275E" w:rsidP="0088122D"/>
    <w:p w14:paraId="6F0F1573" w14:textId="77777777" w:rsidR="00E7275E" w:rsidRDefault="00E7275E" w:rsidP="0088122D"/>
    <w:p w14:paraId="30B6CE4C" w14:textId="77777777" w:rsidR="00E7275E" w:rsidRDefault="00E7275E" w:rsidP="008812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18E2E" w14:textId="77777777" w:rsidR="005834A9" w:rsidRDefault="005834A9" w:rsidP="0088122D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27</w:t>
    </w:r>
    <w:r>
      <w:rPr>
        <w:rStyle w:val="PageNumber"/>
      </w:rPr>
      <w:fldChar w:fldCharType="end"/>
    </w:r>
  </w:p>
  <w:p w14:paraId="4E7866D5" w14:textId="77777777" w:rsidR="005834A9" w:rsidRDefault="005834A9" w:rsidP="0088122D">
    <w:pPr>
      <w:pStyle w:val="Footer"/>
    </w:pPr>
  </w:p>
  <w:p w14:paraId="7C0DD756" w14:textId="77777777" w:rsidR="005834A9" w:rsidRDefault="005834A9" w:rsidP="0088122D"/>
  <w:p w14:paraId="3A0AF5E7" w14:textId="77777777" w:rsidR="005834A9" w:rsidRDefault="005834A9" w:rsidP="0088122D"/>
  <w:p w14:paraId="51887BE7" w14:textId="77777777" w:rsidR="005834A9" w:rsidRDefault="005834A9" w:rsidP="0088122D"/>
  <w:p w14:paraId="7C0636B7" w14:textId="77777777" w:rsidR="005834A9" w:rsidRDefault="005834A9" w:rsidP="0088122D"/>
  <w:p w14:paraId="156DF69B" w14:textId="77777777" w:rsidR="005834A9" w:rsidRDefault="005834A9" w:rsidP="008812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B2873" w14:textId="77777777" w:rsidR="005834A9" w:rsidRDefault="005834A9" w:rsidP="008812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AD748" w14:textId="77777777" w:rsidR="00E7275E" w:rsidRDefault="00E7275E" w:rsidP="0088122D">
      <w:r>
        <w:separator/>
      </w:r>
    </w:p>
    <w:p w14:paraId="4E51D64C" w14:textId="77777777" w:rsidR="00E7275E" w:rsidRDefault="00E7275E" w:rsidP="0088122D"/>
    <w:p w14:paraId="3497063D" w14:textId="77777777" w:rsidR="00E7275E" w:rsidRDefault="00E7275E" w:rsidP="0088122D"/>
    <w:p w14:paraId="20D729D4" w14:textId="77777777" w:rsidR="00E7275E" w:rsidRDefault="00E7275E" w:rsidP="0088122D"/>
    <w:p w14:paraId="796C716B" w14:textId="77777777" w:rsidR="00E7275E" w:rsidRDefault="00E7275E" w:rsidP="0088122D"/>
    <w:p w14:paraId="50481A0B" w14:textId="77777777" w:rsidR="00E7275E" w:rsidRDefault="00E7275E" w:rsidP="0088122D"/>
  </w:footnote>
  <w:footnote w:type="continuationSeparator" w:id="0">
    <w:p w14:paraId="427AD4FF" w14:textId="77777777" w:rsidR="00E7275E" w:rsidRDefault="00E7275E" w:rsidP="0088122D">
      <w:r>
        <w:continuationSeparator/>
      </w:r>
    </w:p>
    <w:p w14:paraId="7D4A1CDD" w14:textId="77777777" w:rsidR="00E7275E" w:rsidRDefault="00E7275E" w:rsidP="0088122D"/>
    <w:p w14:paraId="1F424F83" w14:textId="77777777" w:rsidR="00E7275E" w:rsidRDefault="00E7275E" w:rsidP="0088122D"/>
    <w:p w14:paraId="4DF10691" w14:textId="77777777" w:rsidR="00E7275E" w:rsidRDefault="00E7275E" w:rsidP="0088122D"/>
    <w:p w14:paraId="3295C86F" w14:textId="77777777" w:rsidR="00E7275E" w:rsidRDefault="00E7275E" w:rsidP="0088122D"/>
    <w:p w14:paraId="37372969" w14:textId="77777777" w:rsidR="00E7275E" w:rsidRDefault="00E7275E" w:rsidP="008812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6630504"/>
      <w:docPartObj>
        <w:docPartGallery w:val="Page Numbers (Top of Page)"/>
        <w:docPartUnique/>
      </w:docPartObj>
    </w:sdtPr>
    <w:sdtEndPr/>
    <w:sdtContent>
      <w:p w14:paraId="3D8A6AAE" w14:textId="587DE9D0" w:rsidR="00FA15BF" w:rsidRDefault="00FA15BF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A15BF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14:paraId="184F0127" w14:textId="77777777" w:rsidR="005834A9" w:rsidRDefault="005834A9" w:rsidP="008812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0A01"/>
    <w:multiLevelType w:val="hybridMultilevel"/>
    <w:tmpl w:val="C7CEAC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25AC3"/>
    <w:multiLevelType w:val="hybridMultilevel"/>
    <w:tmpl w:val="3C5E3F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742537"/>
    <w:multiLevelType w:val="hybridMultilevel"/>
    <w:tmpl w:val="C34E2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C371A"/>
    <w:multiLevelType w:val="hybridMultilevel"/>
    <w:tmpl w:val="271A6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D3160"/>
    <w:multiLevelType w:val="hybridMultilevel"/>
    <w:tmpl w:val="FA8EE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B084F"/>
    <w:multiLevelType w:val="hybridMultilevel"/>
    <w:tmpl w:val="1888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3099C"/>
    <w:multiLevelType w:val="hybridMultilevel"/>
    <w:tmpl w:val="823226F6"/>
    <w:lvl w:ilvl="0" w:tplc="D764D9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3C72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369FB"/>
    <w:multiLevelType w:val="hybridMultilevel"/>
    <w:tmpl w:val="2C3429B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432DD"/>
    <w:multiLevelType w:val="hybridMultilevel"/>
    <w:tmpl w:val="3E78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1616D"/>
    <w:multiLevelType w:val="hybridMultilevel"/>
    <w:tmpl w:val="B4C8CF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5049E"/>
    <w:multiLevelType w:val="hybridMultilevel"/>
    <w:tmpl w:val="AA80A61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1947B4"/>
    <w:multiLevelType w:val="hybridMultilevel"/>
    <w:tmpl w:val="F8CA2A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745E28"/>
    <w:multiLevelType w:val="hybridMultilevel"/>
    <w:tmpl w:val="3ED265C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FB5D93"/>
    <w:multiLevelType w:val="hybridMultilevel"/>
    <w:tmpl w:val="4DFE6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D4FBA"/>
    <w:multiLevelType w:val="hybridMultilevel"/>
    <w:tmpl w:val="99F03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AE154E"/>
    <w:multiLevelType w:val="hybridMultilevel"/>
    <w:tmpl w:val="A9107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439B3"/>
    <w:multiLevelType w:val="hybridMultilevel"/>
    <w:tmpl w:val="76DC3A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F381E"/>
    <w:multiLevelType w:val="multilevel"/>
    <w:tmpl w:val="53DEE84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41ED732F"/>
    <w:multiLevelType w:val="hybridMultilevel"/>
    <w:tmpl w:val="550C21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6934BB"/>
    <w:multiLevelType w:val="hybridMultilevel"/>
    <w:tmpl w:val="5970B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16C73"/>
    <w:multiLevelType w:val="hybridMultilevel"/>
    <w:tmpl w:val="FB44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64BD7"/>
    <w:multiLevelType w:val="hybridMultilevel"/>
    <w:tmpl w:val="974EF3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07D50"/>
    <w:multiLevelType w:val="hybridMultilevel"/>
    <w:tmpl w:val="C5FCF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B12A44"/>
    <w:multiLevelType w:val="hybridMultilevel"/>
    <w:tmpl w:val="4542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30872"/>
    <w:multiLevelType w:val="hybridMultilevel"/>
    <w:tmpl w:val="797E7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36B48"/>
    <w:multiLevelType w:val="hybridMultilevel"/>
    <w:tmpl w:val="DC66D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61A5B"/>
    <w:multiLevelType w:val="hybridMultilevel"/>
    <w:tmpl w:val="9CE8E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3102C"/>
    <w:multiLevelType w:val="hybridMultilevel"/>
    <w:tmpl w:val="317E2F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C367C6"/>
    <w:multiLevelType w:val="hybridMultilevel"/>
    <w:tmpl w:val="E5DE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C28F0"/>
    <w:multiLevelType w:val="hybridMultilevel"/>
    <w:tmpl w:val="1B2CE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AE0395"/>
    <w:multiLevelType w:val="hybridMultilevel"/>
    <w:tmpl w:val="3CE0C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015BC5"/>
    <w:multiLevelType w:val="hybridMultilevel"/>
    <w:tmpl w:val="0574AD80"/>
    <w:lvl w:ilvl="0" w:tplc="F41422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F3055D"/>
    <w:multiLevelType w:val="hybridMultilevel"/>
    <w:tmpl w:val="E48A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051E78"/>
    <w:multiLevelType w:val="hybridMultilevel"/>
    <w:tmpl w:val="53FEA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11100"/>
    <w:multiLevelType w:val="hybridMultilevel"/>
    <w:tmpl w:val="4956C2AC"/>
    <w:lvl w:ilvl="0" w:tplc="CB120BD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E22F5"/>
    <w:multiLevelType w:val="hybridMultilevel"/>
    <w:tmpl w:val="75A81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203E2E"/>
    <w:multiLevelType w:val="hybridMultilevel"/>
    <w:tmpl w:val="B5365A9E"/>
    <w:lvl w:ilvl="0" w:tplc="668452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470A4"/>
    <w:multiLevelType w:val="hybridMultilevel"/>
    <w:tmpl w:val="1BC85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27"/>
  </w:num>
  <w:num w:numId="4">
    <w:abstractNumId w:val="16"/>
  </w:num>
  <w:num w:numId="5">
    <w:abstractNumId w:val="21"/>
  </w:num>
  <w:num w:numId="6">
    <w:abstractNumId w:val="18"/>
  </w:num>
  <w:num w:numId="7">
    <w:abstractNumId w:val="11"/>
  </w:num>
  <w:num w:numId="8">
    <w:abstractNumId w:val="10"/>
  </w:num>
  <w:num w:numId="9">
    <w:abstractNumId w:val="1"/>
  </w:num>
  <w:num w:numId="10">
    <w:abstractNumId w:val="37"/>
  </w:num>
  <w:num w:numId="11">
    <w:abstractNumId w:val="7"/>
  </w:num>
  <w:num w:numId="12">
    <w:abstractNumId w:val="31"/>
  </w:num>
  <w:num w:numId="13">
    <w:abstractNumId w:val="36"/>
  </w:num>
  <w:num w:numId="14">
    <w:abstractNumId w:val="6"/>
  </w:num>
  <w:num w:numId="15">
    <w:abstractNumId w:val="34"/>
  </w:num>
  <w:num w:numId="16">
    <w:abstractNumId w:val="8"/>
  </w:num>
  <w:num w:numId="17">
    <w:abstractNumId w:val="2"/>
  </w:num>
  <w:num w:numId="18">
    <w:abstractNumId w:val="3"/>
  </w:num>
  <w:num w:numId="19">
    <w:abstractNumId w:val="15"/>
  </w:num>
  <w:num w:numId="20">
    <w:abstractNumId w:val="25"/>
  </w:num>
  <w:num w:numId="21">
    <w:abstractNumId w:val="5"/>
  </w:num>
  <w:num w:numId="22">
    <w:abstractNumId w:val="29"/>
  </w:num>
  <w:num w:numId="23">
    <w:abstractNumId w:val="22"/>
  </w:num>
  <w:num w:numId="24">
    <w:abstractNumId w:val="13"/>
  </w:num>
  <w:num w:numId="25">
    <w:abstractNumId w:val="30"/>
  </w:num>
  <w:num w:numId="26">
    <w:abstractNumId w:val="0"/>
  </w:num>
  <w:num w:numId="27">
    <w:abstractNumId w:val="35"/>
  </w:num>
  <w:num w:numId="28">
    <w:abstractNumId w:val="26"/>
  </w:num>
  <w:num w:numId="29">
    <w:abstractNumId w:val="23"/>
  </w:num>
  <w:num w:numId="30">
    <w:abstractNumId w:val="4"/>
  </w:num>
  <w:num w:numId="31">
    <w:abstractNumId w:val="19"/>
  </w:num>
  <w:num w:numId="32">
    <w:abstractNumId w:val="24"/>
  </w:num>
  <w:num w:numId="33">
    <w:abstractNumId w:val="32"/>
  </w:num>
  <w:num w:numId="34">
    <w:abstractNumId w:val="33"/>
  </w:num>
  <w:num w:numId="35">
    <w:abstractNumId w:val="28"/>
  </w:num>
  <w:num w:numId="36">
    <w:abstractNumId w:val="14"/>
  </w:num>
  <w:num w:numId="37">
    <w:abstractNumId w:val="20"/>
  </w:num>
  <w:num w:numId="38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B5"/>
    <w:rsid w:val="00001C13"/>
    <w:rsid w:val="00003493"/>
    <w:rsid w:val="00004B9F"/>
    <w:rsid w:val="00005B0C"/>
    <w:rsid w:val="0001775E"/>
    <w:rsid w:val="00021FD4"/>
    <w:rsid w:val="00022353"/>
    <w:rsid w:val="0002364A"/>
    <w:rsid w:val="00023B46"/>
    <w:rsid w:val="00026FF1"/>
    <w:rsid w:val="00027F92"/>
    <w:rsid w:val="00034DBB"/>
    <w:rsid w:val="000370F0"/>
    <w:rsid w:val="0004013D"/>
    <w:rsid w:val="00041D5D"/>
    <w:rsid w:val="00041FEA"/>
    <w:rsid w:val="00042F4E"/>
    <w:rsid w:val="00043C55"/>
    <w:rsid w:val="00044040"/>
    <w:rsid w:val="00046CCC"/>
    <w:rsid w:val="00050AA8"/>
    <w:rsid w:val="00053A10"/>
    <w:rsid w:val="00055C3C"/>
    <w:rsid w:val="00057C12"/>
    <w:rsid w:val="00060CFD"/>
    <w:rsid w:val="000637AE"/>
    <w:rsid w:val="00066D25"/>
    <w:rsid w:val="00070937"/>
    <w:rsid w:val="000711E2"/>
    <w:rsid w:val="0007269A"/>
    <w:rsid w:val="00075379"/>
    <w:rsid w:val="00075A41"/>
    <w:rsid w:val="00081999"/>
    <w:rsid w:val="00082362"/>
    <w:rsid w:val="000828D8"/>
    <w:rsid w:val="000860D1"/>
    <w:rsid w:val="00092FFB"/>
    <w:rsid w:val="000A00CF"/>
    <w:rsid w:val="000A029B"/>
    <w:rsid w:val="000A075B"/>
    <w:rsid w:val="000A08D5"/>
    <w:rsid w:val="000A6FE9"/>
    <w:rsid w:val="000A6FF6"/>
    <w:rsid w:val="000B1892"/>
    <w:rsid w:val="000B367B"/>
    <w:rsid w:val="000B3CDA"/>
    <w:rsid w:val="000B4C4D"/>
    <w:rsid w:val="000B590F"/>
    <w:rsid w:val="000B64B6"/>
    <w:rsid w:val="000B7702"/>
    <w:rsid w:val="000C348E"/>
    <w:rsid w:val="000C5289"/>
    <w:rsid w:val="000C625F"/>
    <w:rsid w:val="000C65A8"/>
    <w:rsid w:val="000C69C7"/>
    <w:rsid w:val="000D05D1"/>
    <w:rsid w:val="000D0CFD"/>
    <w:rsid w:val="000D2E4C"/>
    <w:rsid w:val="000D3587"/>
    <w:rsid w:val="000D6B92"/>
    <w:rsid w:val="000E007F"/>
    <w:rsid w:val="000E1614"/>
    <w:rsid w:val="000E208D"/>
    <w:rsid w:val="000E33F9"/>
    <w:rsid w:val="000E5FAD"/>
    <w:rsid w:val="000F1CAE"/>
    <w:rsid w:val="000F447A"/>
    <w:rsid w:val="000F5062"/>
    <w:rsid w:val="000F7177"/>
    <w:rsid w:val="001024AC"/>
    <w:rsid w:val="001028D3"/>
    <w:rsid w:val="00106BB9"/>
    <w:rsid w:val="00106E72"/>
    <w:rsid w:val="001103AD"/>
    <w:rsid w:val="001108B6"/>
    <w:rsid w:val="00112A8B"/>
    <w:rsid w:val="00114953"/>
    <w:rsid w:val="0011524F"/>
    <w:rsid w:val="001152C5"/>
    <w:rsid w:val="001154B4"/>
    <w:rsid w:val="00116824"/>
    <w:rsid w:val="00120326"/>
    <w:rsid w:val="0012349A"/>
    <w:rsid w:val="00123F39"/>
    <w:rsid w:val="00124DB6"/>
    <w:rsid w:val="001250FB"/>
    <w:rsid w:val="001259D5"/>
    <w:rsid w:val="001277F3"/>
    <w:rsid w:val="00131D3D"/>
    <w:rsid w:val="0013269A"/>
    <w:rsid w:val="0013368C"/>
    <w:rsid w:val="00133E17"/>
    <w:rsid w:val="00135829"/>
    <w:rsid w:val="00136CDE"/>
    <w:rsid w:val="00137A10"/>
    <w:rsid w:val="001428B3"/>
    <w:rsid w:val="0014319A"/>
    <w:rsid w:val="001442B7"/>
    <w:rsid w:val="0014614D"/>
    <w:rsid w:val="00146342"/>
    <w:rsid w:val="001510B8"/>
    <w:rsid w:val="00151B2B"/>
    <w:rsid w:val="00152BF2"/>
    <w:rsid w:val="001530E8"/>
    <w:rsid w:val="00153501"/>
    <w:rsid w:val="00153EA1"/>
    <w:rsid w:val="0015524C"/>
    <w:rsid w:val="00163467"/>
    <w:rsid w:val="001641BD"/>
    <w:rsid w:val="00165C78"/>
    <w:rsid w:val="001714BA"/>
    <w:rsid w:val="00175390"/>
    <w:rsid w:val="001775F7"/>
    <w:rsid w:val="00177A98"/>
    <w:rsid w:val="00177C13"/>
    <w:rsid w:val="00184665"/>
    <w:rsid w:val="0018623D"/>
    <w:rsid w:val="00187B01"/>
    <w:rsid w:val="00190DBF"/>
    <w:rsid w:val="00192920"/>
    <w:rsid w:val="00196671"/>
    <w:rsid w:val="00196BEB"/>
    <w:rsid w:val="001A35B2"/>
    <w:rsid w:val="001A6DEB"/>
    <w:rsid w:val="001A7670"/>
    <w:rsid w:val="001B0121"/>
    <w:rsid w:val="001B0E0D"/>
    <w:rsid w:val="001B14DF"/>
    <w:rsid w:val="001B3B36"/>
    <w:rsid w:val="001B7781"/>
    <w:rsid w:val="001C1EFE"/>
    <w:rsid w:val="001C4EAE"/>
    <w:rsid w:val="001C6F46"/>
    <w:rsid w:val="001C7D59"/>
    <w:rsid w:val="001D0F2C"/>
    <w:rsid w:val="001D2810"/>
    <w:rsid w:val="001D2D80"/>
    <w:rsid w:val="001D6663"/>
    <w:rsid w:val="001D7709"/>
    <w:rsid w:val="001E1EBD"/>
    <w:rsid w:val="001E3F6A"/>
    <w:rsid w:val="001F133C"/>
    <w:rsid w:val="001F4DB9"/>
    <w:rsid w:val="001F6763"/>
    <w:rsid w:val="001F74A0"/>
    <w:rsid w:val="001F75F5"/>
    <w:rsid w:val="001F7CFA"/>
    <w:rsid w:val="002010E8"/>
    <w:rsid w:val="0020151A"/>
    <w:rsid w:val="00201753"/>
    <w:rsid w:val="00202D71"/>
    <w:rsid w:val="00203E8D"/>
    <w:rsid w:val="00204593"/>
    <w:rsid w:val="002105C7"/>
    <w:rsid w:val="002118EE"/>
    <w:rsid w:val="00212DF3"/>
    <w:rsid w:val="002149B1"/>
    <w:rsid w:val="00215EBA"/>
    <w:rsid w:val="00220513"/>
    <w:rsid w:val="00221CAB"/>
    <w:rsid w:val="00222B03"/>
    <w:rsid w:val="00223E86"/>
    <w:rsid w:val="00225774"/>
    <w:rsid w:val="00226023"/>
    <w:rsid w:val="00231616"/>
    <w:rsid w:val="002318B5"/>
    <w:rsid w:val="00232C42"/>
    <w:rsid w:val="00236146"/>
    <w:rsid w:val="0024182B"/>
    <w:rsid w:val="00243B86"/>
    <w:rsid w:val="00243E84"/>
    <w:rsid w:val="00244D85"/>
    <w:rsid w:val="00246760"/>
    <w:rsid w:val="00246F7A"/>
    <w:rsid w:val="00247556"/>
    <w:rsid w:val="00251DA0"/>
    <w:rsid w:val="00252662"/>
    <w:rsid w:val="00254B82"/>
    <w:rsid w:val="00254C77"/>
    <w:rsid w:val="0026000D"/>
    <w:rsid w:val="002614A2"/>
    <w:rsid w:val="00264CA1"/>
    <w:rsid w:val="002651E2"/>
    <w:rsid w:val="002665B1"/>
    <w:rsid w:val="0026703B"/>
    <w:rsid w:val="00267700"/>
    <w:rsid w:val="00275AB4"/>
    <w:rsid w:val="002760BD"/>
    <w:rsid w:val="00281274"/>
    <w:rsid w:val="0028177B"/>
    <w:rsid w:val="0028536B"/>
    <w:rsid w:val="00285E2A"/>
    <w:rsid w:val="00291912"/>
    <w:rsid w:val="002919A7"/>
    <w:rsid w:val="00291FE7"/>
    <w:rsid w:val="00293FF8"/>
    <w:rsid w:val="002945A7"/>
    <w:rsid w:val="00295B72"/>
    <w:rsid w:val="002967CE"/>
    <w:rsid w:val="00297329"/>
    <w:rsid w:val="002A0790"/>
    <w:rsid w:val="002A0EF8"/>
    <w:rsid w:val="002A19EA"/>
    <w:rsid w:val="002A3CA0"/>
    <w:rsid w:val="002A3F93"/>
    <w:rsid w:val="002A4BDA"/>
    <w:rsid w:val="002A5F92"/>
    <w:rsid w:val="002A6F8C"/>
    <w:rsid w:val="002B12C2"/>
    <w:rsid w:val="002B1FCF"/>
    <w:rsid w:val="002B2E5F"/>
    <w:rsid w:val="002B2EBE"/>
    <w:rsid w:val="002B3363"/>
    <w:rsid w:val="002B5481"/>
    <w:rsid w:val="002B7A87"/>
    <w:rsid w:val="002C4065"/>
    <w:rsid w:val="002D053F"/>
    <w:rsid w:val="002D197A"/>
    <w:rsid w:val="002D333F"/>
    <w:rsid w:val="002D42DD"/>
    <w:rsid w:val="002D6E7E"/>
    <w:rsid w:val="002D7052"/>
    <w:rsid w:val="002E06FA"/>
    <w:rsid w:val="002E2D01"/>
    <w:rsid w:val="002E58B9"/>
    <w:rsid w:val="002F10AF"/>
    <w:rsid w:val="002F164F"/>
    <w:rsid w:val="002F1C4B"/>
    <w:rsid w:val="002F2BCB"/>
    <w:rsid w:val="002F7EB8"/>
    <w:rsid w:val="003012D5"/>
    <w:rsid w:val="00301677"/>
    <w:rsid w:val="00304D42"/>
    <w:rsid w:val="003067EF"/>
    <w:rsid w:val="0030786A"/>
    <w:rsid w:val="00314720"/>
    <w:rsid w:val="00317E76"/>
    <w:rsid w:val="003201E5"/>
    <w:rsid w:val="00320E18"/>
    <w:rsid w:val="00322DB0"/>
    <w:rsid w:val="00323598"/>
    <w:rsid w:val="0032468D"/>
    <w:rsid w:val="0032484C"/>
    <w:rsid w:val="00330DD8"/>
    <w:rsid w:val="00331138"/>
    <w:rsid w:val="00331F9B"/>
    <w:rsid w:val="00332C57"/>
    <w:rsid w:val="00333189"/>
    <w:rsid w:val="003333D8"/>
    <w:rsid w:val="00335D42"/>
    <w:rsid w:val="0033709F"/>
    <w:rsid w:val="00337869"/>
    <w:rsid w:val="003414C3"/>
    <w:rsid w:val="00341ED0"/>
    <w:rsid w:val="00347B06"/>
    <w:rsid w:val="00347CAA"/>
    <w:rsid w:val="00347D15"/>
    <w:rsid w:val="00350ACC"/>
    <w:rsid w:val="00351608"/>
    <w:rsid w:val="00352275"/>
    <w:rsid w:val="00352C09"/>
    <w:rsid w:val="0035454A"/>
    <w:rsid w:val="00357C83"/>
    <w:rsid w:val="00360F57"/>
    <w:rsid w:val="00364A04"/>
    <w:rsid w:val="00365364"/>
    <w:rsid w:val="00367C67"/>
    <w:rsid w:val="00371751"/>
    <w:rsid w:val="0037544C"/>
    <w:rsid w:val="00380FEE"/>
    <w:rsid w:val="00381EBC"/>
    <w:rsid w:val="00382EC8"/>
    <w:rsid w:val="003837B9"/>
    <w:rsid w:val="00385EB4"/>
    <w:rsid w:val="00387556"/>
    <w:rsid w:val="00391115"/>
    <w:rsid w:val="00391A7B"/>
    <w:rsid w:val="00393D68"/>
    <w:rsid w:val="00396705"/>
    <w:rsid w:val="00397F46"/>
    <w:rsid w:val="003A064C"/>
    <w:rsid w:val="003A1B5E"/>
    <w:rsid w:val="003A1FC6"/>
    <w:rsid w:val="003A5B89"/>
    <w:rsid w:val="003A6649"/>
    <w:rsid w:val="003A715A"/>
    <w:rsid w:val="003B019E"/>
    <w:rsid w:val="003B0A8C"/>
    <w:rsid w:val="003B17AB"/>
    <w:rsid w:val="003B3D58"/>
    <w:rsid w:val="003B52A1"/>
    <w:rsid w:val="003B723E"/>
    <w:rsid w:val="003C0660"/>
    <w:rsid w:val="003C29AF"/>
    <w:rsid w:val="003C5BCB"/>
    <w:rsid w:val="003D174E"/>
    <w:rsid w:val="003D1EFD"/>
    <w:rsid w:val="003D3C1F"/>
    <w:rsid w:val="003D46FE"/>
    <w:rsid w:val="003D5071"/>
    <w:rsid w:val="003D6112"/>
    <w:rsid w:val="003D7651"/>
    <w:rsid w:val="003E14D7"/>
    <w:rsid w:val="003E2012"/>
    <w:rsid w:val="003E2C10"/>
    <w:rsid w:val="003E3CA9"/>
    <w:rsid w:val="003E6823"/>
    <w:rsid w:val="003E707D"/>
    <w:rsid w:val="003F091E"/>
    <w:rsid w:val="003F29B8"/>
    <w:rsid w:val="003F4599"/>
    <w:rsid w:val="003F78C4"/>
    <w:rsid w:val="004018E5"/>
    <w:rsid w:val="00402514"/>
    <w:rsid w:val="00406716"/>
    <w:rsid w:val="00410BFE"/>
    <w:rsid w:val="00412020"/>
    <w:rsid w:val="0041204E"/>
    <w:rsid w:val="00412670"/>
    <w:rsid w:val="004201DE"/>
    <w:rsid w:val="00422184"/>
    <w:rsid w:val="00422C43"/>
    <w:rsid w:val="00422FFA"/>
    <w:rsid w:val="00423888"/>
    <w:rsid w:val="00423FA3"/>
    <w:rsid w:val="00425C9B"/>
    <w:rsid w:val="00431A0C"/>
    <w:rsid w:val="00432498"/>
    <w:rsid w:val="00432FA2"/>
    <w:rsid w:val="00433D0E"/>
    <w:rsid w:val="00436299"/>
    <w:rsid w:val="004400EC"/>
    <w:rsid w:val="004404ED"/>
    <w:rsid w:val="00441129"/>
    <w:rsid w:val="00441521"/>
    <w:rsid w:val="00441EB5"/>
    <w:rsid w:val="0044414F"/>
    <w:rsid w:val="00450E39"/>
    <w:rsid w:val="0045516B"/>
    <w:rsid w:val="004558AE"/>
    <w:rsid w:val="004612B6"/>
    <w:rsid w:val="00461E9A"/>
    <w:rsid w:val="00470108"/>
    <w:rsid w:val="00471027"/>
    <w:rsid w:val="00474F4C"/>
    <w:rsid w:val="004777D7"/>
    <w:rsid w:val="00480918"/>
    <w:rsid w:val="004836A8"/>
    <w:rsid w:val="004841AF"/>
    <w:rsid w:val="00486974"/>
    <w:rsid w:val="004902D0"/>
    <w:rsid w:val="0049313D"/>
    <w:rsid w:val="00493E1B"/>
    <w:rsid w:val="00496DF2"/>
    <w:rsid w:val="004A065F"/>
    <w:rsid w:val="004A27EE"/>
    <w:rsid w:val="004A3470"/>
    <w:rsid w:val="004A5E17"/>
    <w:rsid w:val="004A7407"/>
    <w:rsid w:val="004A7B7E"/>
    <w:rsid w:val="004B0155"/>
    <w:rsid w:val="004B3485"/>
    <w:rsid w:val="004B4C7B"/>
    <w:rsid w:val="004B4CE9"/>
    <w:rsid w:val="004C1A41"/>
    <w:rsid w:val="004C493E"/>
    <w:rsid w:val="004C7672"/>
    <w:rsid w:val="004D1EC6"/>
    <w:rsid w:val="004D2309"/>
    <w:rsid w:val="004D2513"/>
    <w:rsid w:val="004D353F"/>
    <w:rsid w:val="004D4CDC"/>
    <w:rsid w:val="004D6987"/>
    <w:rsid w:val="004D73EC"/>
    <w:rsid w:val="004E2752"/>
    <w:rsid w:val="004E2C17"/>
    <w:rsid w:val="004F059F"/>
    <w:rsid w:val="004F5C95"/>
    <w:rsid w:val="004F5D4B"/>
    <w:rsid w:val="004F6930"/>
    <w:rsid w:val="004F6DE6"/>
    <w:rsid w:val="0050205D"/>
    <w:rsid w:val="0050482C"/>
    <w:rsid w:val="005060BD"/>
    <w:rsid w:val="005072A7"/>
    <w:rsid w:val="00507FA5"/>
    <w:rsid w:val="005115A9"/>
    <w:rsid w:val="005162DF"/>
    <w:rsid w:val="0051677D"/>
    <w:rsid w:val="005209D0"/>
    <w:rsid w:val="0052212B"/>
    <w:rsid w:val="005245FF"/>
    <w:rsid w:val="00527FAD"/>
    <w:rsid w:val="005357F7"/>
    <w:rsid w:val="00536A37"/>
    <w:rsid w:val="00537E9F"/>
    <w:rsid w:val="00541BAC"/>
    <w:rsid w:val="00544A1D"/>
    <w:rsid w:val="00547603"/>
    <w:rsid w:val="005476DC"/>
    <w:rsid w:val="005479CB"/>
    <w:rsid w:val="005505D0"/>
    <w:rsid w:val="0055105B"/>
    <w:rsid w:val="00553AE2"/>
    <w:rsid w:val="00557919"/>
    <w:rsid w:val="00557A80"/>
    <w:rsid w:val="00560C4F"/>
    <w:rsid w:val="00562BC9"/>
    <w:rsid w:val="0056397C"/>
    <w:rsid w:val="00563DC3"/>
    <w:rsid w:val="00565228"/>
    <w:rsid w:val="0057302A"/>
    <w:rsid w:val="0057324D"/>
    <w:rsid w:val="0057405B"/>
    <w:rsid w:val="00576FDD"/>
    <w:rsid w:val="00580FDA"/>
    <w:rsid w:val="00581A9C"/>
    <w:rsid w:val="00582C8E"/>
    <w:rsid w:val="005832C6"/>
    <w:rsid w:val="005834A9"/>
    <w:rsid w:val="00593FC6"/>
    <w:rsid w:val="0059605E"/>
    <w:rsid w:val="005969B7"/>
    <w:rsid w:val="00597481"/>
    <w:rsid w:val="005A0D3D"/>
    <w:rsid w:val="005A0DBE"/>
    <w:rsid w:val="005A188C"/>
    <w:rsid w:val="005A19D7"/>
    <w:rsid w:val="005A2245"/>
    <w:rsid w:val="005A3C3F"/>
    <w:rsid w:val="005A5123"/>
    <w:rsid w:val="005A6FCC"/>
    <w:rsid w:val="005B1C23"/>
    <w:rsid w:val="005B252B"/>
    <w:rsid w:val="005B3651"/>
    <w:rsid w:val="005B4B6A"/>
    <w:rsid w:val="005B7E3F"/>
    <w:rsid w:val="005C0715"/>
    <w:rsid w:val="005C0CAF"/>
    <w:rsid w:val="005C388A"/>
    <w:rsid w:val="005C69C8"/>
    <w:rsid w:val="005D12CB"/>
    <w:rsid w:val="005D18B7"/>
    <w:rsid w:val="005D25FA"/>
    <w:rsid w:val="005D3E89"/>
    <w:rsid w:val="005D3FBA"/>
    <w:rsid w:val="005D411D"/>
    <w:rsid w:val="005D4E67"/>
    <w:rsid w:val="005D6752"/>
    <w:rsid w:val="005E2706"/>
    <w:rsid w:val="005E2C77"/>
    <w:rsid w:val="005E487B"/>
    <w:rsid w:val="005E6550"/>
    <w:rsid w:val="005E7F2E"/>
    <w:rsid w:val="005F13BD"/>
    <w:rsid w:val="005F26DF"/>
    <w:rsid w:val="005F2F43"/>
    <w:rsid w:val="005F492F"/>
    <w:rsid w:val="005F5049"/>
    <w:rsid w:val="005F678E"/>
    <w:rsid w:val="00600C30"/>
    <w:rsid w:val="00600CA8"/>
    <w:rsid w:val="00600FF7"/>
    <w:rsid w:val="006022B1"/>
    <w:rsid w:val="00602777"/>
    <w:rsid w:val="00606407"/>
    <w:rsid w:val="00606520"/>
    <w:rsid w:val="006110F5"/>
    <w:rsid w:val="00612173"/>
    <w:rsid w:val="006122D1"/>
    <w:rsid w:val="00613C1C"/>
    <w:rsid w:val="006174D9"/>
    <w:rsid w:val="0062210C"/>
    <w:rsid w:val="006224F1"/>
    <w:rsid w:val="006227F5"/>
    <w:rsid w:val="00623F22"/>
    <w:rsid w:val="00624AEF"/>
    <w:rsid w:val="006269EC"/>
    <w:rsid w:val="00627CA0"/>
    <w:rsid w:val="00631C62"/>
    <w:rsid w:val="00632EC3"/>
    <w:rsid w:val="00633B13"/>
    <w:rsid w:val="006357C4"/>
    <w:rsid w:val="006372A8"/>
    <w:rsid w:val="00640797"/>
    <w:rsid w:val="00640DFC"/>
    <w:rsid w:val="006422C3"/>
    <w:rsid w:val="00642688"/>
    <w:rsid w:val="0064348F"/>
    <w:rsid w:val="00647CA5"/>
    <w:rsid w:val="00650B30"/>
    <w:rsid w:val="00651B2C"/>
    <w:rsid w:val="006522D7"/>
    <w:rsid w:val="0065279E"/>
    <w:rsid w:val="00657724"/>
    <w:rsid w:val="00657FA7"/>
    <w:rsid w:val="0066068D"/>
    <w:rsid w:val="0066070D"/>
    <w:rsid w:val="00661633"/>
    <w:rsid w:val="006634C8"/>
    <w:rsid w:val="00663E5D"/>
    <w:rsid w:val="0066442A"/>
    <w:rsid w:val="00665084"/>
    <w:rsid w:val="0067172A"/>
    <w:rsid w:val="006762B4"/>
    <w:rsid w:val="00680D8D"/>
    <w:rsid w:val="00685440"/>
    <w:rsid w:val="00695159"/>
    <w:rsid w:val="00696FEF"/>
    <w:rsid w:val="006A52E8"/>
    <w:rsid w:val="006A6486"/>
    <w:rsid w:val="006B0255"/>
    <w:rsid w:val="006B0EC0"/>
    <w:rsid w:val="006B11D9"/>
    <w:rsid w:val="006B1974"/>
    <w:rsid w:val="006B490E"/>
    <w:rsid w:val="006B5BC5"/>
    <w:rsid w:val="006B7619"/>
    <w:rsid w:val="006B790D"/>
    <w:rsid w:val="006C1B00"/>
    <w:rsid w:val="006C216C"/>
    <w:rsid w:val="006C238C"/>
    <w:rsid w:val="006C3D7B"/>
    <w:rsid w:val="006C4357"/>
    <w:rsid w:val="006C5B0B"/>
    <w:rsid w:val="006C7DC7"/>
    <w:rsid w:val="006D015A"/>
    <w:rsid w:val="006D1DCF"/>
    <w:rsid w:val="006D3D8C"/>
    <w:rsid w:val="006D3F86"/>
    <w:rsid w:val="006D4BE8"/>
    <w:rsid w:val="006D6787"/>
    <w:rsid w:val="006E0A40"/>
    <w:rsid w:val="006E272D"/>
    <w:rsid w:val="006E2914"/>
    <w:rsid w:val="006E294C"/>
    <w:rsid w:val="006E3BAE"/>
    <w:rsid w:val="006E4E9A"/>
    <w:rsid w:val="006F043A"/>
    <w:rsid w:val="006F0F84"/>
    <w:rsid w:val="006F37C2"/>
    <w:rsid w:val="006F40AF"/>
    <w:rsid w:val="006F4994"/>
    <w:rsid w:val="00705B35"/>
    <w:rsid w:val="00706A91"/>
    <w:rsid w:val="00712863"/>
    <w:rsid w:val="00716BD1"/>
    <w:rsid w:val="007230FB"/>
    <w:rsid w:val="007234DC"/>
    <w:rsid w:val="007249A9"/>
    <w:rsid w:val="00726909"/>
    <w:rsid w:val="00732F5B"/>
    <w:rsid w:val="00733EEC"/>
    <w:rsid w:val="00734749"/>
    <w:rsid w:val="00734815"/>
    <w:rsid w:val="00734C5F"/>
    <w:rsid w:val="0073565E"/>
    <w:rsid w:val="0074135B"/>
    <w:rsid w:val="007439F8"/>
    <w:rsid w:val="00745433"/>
    <w:rsid w:val="00751CDF"/>
    <w:rsid w:val="007521E0"/>
    <w:rsid w:val="00752EB2"/>
    <w:rsid w:val="007618B1"/>
    <w:rsid w:val="007669CF"/>
    <w:rsid w:val="00767B71"/>
    <w:rsid w:val="00767FAE"/>
    <w:rsid w:val="00772366"/>
    <w:rsid w:val="00773F9C"/>
    <w:rsid w:val="0077436E"/>
    <w:rsid w:val="00775856"/>
    <w:rsid w:val="007815FD"/>
    <w:rsid w:val="00781FE9"/>
    <w:rsid w:val="0078250B"/>
    <w:rsid w:val="00786258"/>
    <w:rsid w:val="007870DA"/>
    <w:rsid w:val="007871E3"/>
    <w:rsid w:val="00790947"/>
    <w:rsid w:val="00790FB5"/>
    <w:rsid w:val="00791EDA"/>
    <w:rsid w:val="0079208A"/>
    <w:rsid w:val="007938EE"/>
    <w:rsid w:val="00793A27"/>
    <w:rsid w:val="00794441"/>
    <w:rsid w:val="007971B4"/>
    <w:rsid w:val="007A1E4C"/>
    <w:rsid w:val="007A1EBA"/>
    <w:rsid w:val="007A309C"/>
    <w:rsid w:val="007A3C5D"/>
    <w:rsid w:val="007A48CE"/>
    <w:rsid w:val="007A522A"/>
    <w:rsid w:val="007B03F2"/>
    <w:rsid w:val="007B0E79"/>
    <w:rsid w:val="007B1D4E"/>
    <w:rsid w:val="007B2E29"/>
    <w:rsid w:val="007B751C"/>
    <w:rsid w:val="007C0492"/>
    <w:rsid w:val="007C2C79"/>
    <w:rsid w:val="007C341C"/>
    <w:rsid w:val="007C4BF3"/>
    <w:rsid w:val="007C4CDF"/>
    <w:rsid w:val="007C6FDE"/>
    <w:rsid w:val="007C78C6"/>
    <w:rsid w:val="007D01B0"/>
    <w:rsid w:val="007D1A79"/>
    <w:rsid w:val="007D2EC4"/>
    <w:rsid w:val="007D7733"/>
    <w:rsid w:val="007E0D7D"/>
    <w:rsid w:val="007E1DBE"/>
    <w:rsid w:val="007E4535"/>
    <w:rsid w:val="007E67A6"/>
    <w:rsid w:val="007E7A52"/>
    <w:rsid w:val="007F12DC"/>
    <w:rsid w:val="007F1567"/>
    <w:rsid w:val="007F3300"/>
    <w:rsid w:val="007F3DEC"/>
    <w:rsid w:val="007F4605"/>
    <w:rsid w:val="007F7443"/>
    <w:rsid w:val="0080316C"/>
    <w:rsid w:val="00804A67"/>
    <w:rsid w:val="00804C69"/>
    <w:rsid w:val="00806046"/>
    <w:rsid w:val="00806184"/>
    <w:rsid w:val="0081014E"/>
    <w:rsid w:val="00810264"/>
    <w:rsid w:val="00810D8A"/>
    <w:rsid w:val="00810EB9"/>
    <w:rsid w:val="00812854"/>
    <w:rsid w:val="00814320"/>
    <w:rsid w:val="00814BCD"/>
    <w:rsid w:val="008153BA"/>
    <w:rsid w:val="00815C35"/>
    <w:rsid w:val="00816FD0"/>
    <w:rsid w:val="00817E22"/>
    <w:rsid w:val="0082229B"/>
    <w:rsid w:val="00823041"/>
    <w:rsid w:val="008234E5"/>
    <w:rsid w:val="008254B2"/>
    <w:rsid w:val="0082650E"/>
    <w:rsid w:val="00833E54"/>
    <w:rsid w:val="00834685"/>
    <w:rsid w:val="00834698"/>
    <w:rsid w:val="00834A32"/>
    <w:rsid w:val="008354E6"/>
    <w:rsid w:val="008364B4"/>
    <w:rsid w:val="00842934"/>
    <w:rsid w:val="00842D3B"/>
    <w:rsid w:val="00844993"/>
    <w:rsid w:val="00847BF1"/>
    <w:rsid w:val="008534C3"/>
    <w:rsid w:val="0085428C"/>
    <w:rsid w:val="00855EC0"/>
    <w:rsid w:val="00861305"/>
    <w:rsid w:val="00861D3D"/>
    <w:rsid w:val="00863A24"/>
    <w:rsid w:val="00863C8E"/>
    <w:rsid w:val="00864356"/>
    <w:rsid w:val="00865D83"/>
    <w:rsid w:val="008662D4"/>
    <w:rsid w:val="00873917"/>
    <w:rsid w:val="00880389"/>
    <w:rsid w:val="008808D0"/>
    <w:rsid w:val="0088122D"/>
    <w:rsid w:val="008831FE"/>
    <w:rsid w:val="008834FF"/>
    <w:rsid w:val="008858B4"/>
    <w:rsid w:val="00887E0C"/>
    <w:rsid w:val="0089483B"/>
    <w:rsid w:val="008A0114"/>
    <w:rsid w:val="008A0CFF"/>
    <w:rsid w:val="008A0EEC"/>
    <w:rsid w:val="008A1169"/>
    <w:rsid w:val="008A19C0"/>
    <w:rsid w:val="008A7299"/>
    <w:rsid w:val="008A7875"/>
    <w:rsid w:val="008B2FF9"/>
    <w:rsid w:val="008B3C42"/>
    <w:rsid w:val="008B5B88"/>
    <w:rsid w:val="008B74F0"/>
    <w:rsid w:val="008C29F5"/>
    <w:rsid w:val="008C64D4"/>
    <w:rsid w:val="008C6548"/>
    <w:rsid w:val="008C78A6"/>
    <w:rsid w:val="008D13B9"/>
    <w:rsid w:val="008D42C2"/>
    <w:rsid w:val="008D6E47"/>
    <w:rsid w:val="008D72E9"/>
    <w:rsid w:val="008E4990"/>
    <w:rsid w:val="008E5E5F"/>
    <w:rsid w:val="008E6470"/>
    <w:rsid w:val="008F432D"/>
    <w:rsid w:val="008F5A85"/>
    <w:rsid w:val="008F6643"/>
    <w:rsid w:val="008F7024"/>
    <w:rsid w:val="008F70AB"/>
    <w:rsid w:val="008F7A88"/>
    <w:rsid w:val="008F7DCE"/>
    <w:rsid w:val="008F7EDD"/>
    <w:rsid w:val="00902F00"/>
    <w:rsid w:val="00911080"/>
    <w:rsid w:val="009116BA"/>
    <w:rsid w:val="009126A0"/>
    <w:rsid w:val="00917AD0"/>
    <w:rsid w:val="0092093B"/>
    <w:rsid w:val="009252D5"/>
    <w:rsid w:val="00930B92"/>
    <w:rsid w:val="009315EB"/>
    <w:rsid w:val="00932F0D"/>
    <w:rsid w:val="0093396B"/>
    <w:rsid w:val="00936BD1"/>
    <w:rsid w:val="00937A8E"/>
    <w:rsid w:val="00937E7C"/>
    <w:rsid w:val="0094065C"/>
    <w:rsid w:val="009424E5"/>
    <w:rsid w:val="009432AE"/>
    <w:rsid w:val="0094403F"/>
    <w:rsid w:val="00947A54"/>
    <w:rsid w:val="0095537C"/>
    <w:rsid w:val="00955C71"/>
    <w:rsid w:val="00957846"/>
    <w:rsid w:val="009579F0"/>
    <w:rsid w:val="00957F48"/>
    <w:rsid w:val="00964666"/>
    <w:rsid w:val="00970729"/>
    <w:rsid w:val="0097187D"/>
    <w:rsid w:val="0097253A"/>
    <w:rsid w:val="00974EFB"/>
    <w:rsid w:val="0097768E"/>
    <w:rsid w:val="00980160"/>
    <w:rsid w:val="00980FED"/>
    <w:rsid w:val="00981475"/>
    <w:rsid w:val="0099057B"/>
    <w:rsid w:val="009909CD"/>
    <w:rsid w:val="00990F2B"/>
    <w:rsid w:val="00991DBE"/>
    <w:rsid w:val="009930DA"/>
    <w:rsid w:val="00994C65"/>
    <w:rsid w:val="00996BFC"/>
    <w:rsid w:val="009A203F"/>
    <w:rsid w:val="009A245D"/>
    <w:rsid w:val="009A3E1E"/>
    <w:rsid w:val="009A6215"/>
    <w:rsid w:val="009A66D5"/>
    <w:rsid w:val="009A6AFC"/>
    <w:rsid w:val="009A75D1"/>
    <w:rsid w:val="009B008D"/>
    <w:rsid w:val="009B2C9D"/>
    <w:rsid w:val="009B57A9"/>
    <w:rsid w:val="009B5A87"/>
    <w:rsid w:val="009C067F"/>
    <w:rsid w:val="009C124A"/>
    <w:rsid w:val="009C3186"/>
    <w:rsid w:val="009C5723"/>
    <w:rsid w:val="009D2A16"/>
    <w:rsid w:val="009D34C8"/>
    <w:rsid w:val="009D382C"/>
    <w:rsid w:val="009D477A"/>
    <w:rsid w:val="009D72E7"/>
    <w:rsid w:val="009E0695"/>
    <w:rsid w:val="009E2AFD"/>
    <w:rsid w:val="009E3A63"/>
    <w:rsid w:val="009E4B8C"/>
    <w:rsid w:val="009E4FFC"/>
    <w:rsid w:val="009F1387"/>
    <w:rsid w:val="009F3705"/>
    <w:rsid w:val="009F54B7"/>
    <w:rsid w:val="009F64EA"/>
    <w:rsid w:val="009F6FB0"/>
    <w:rsid w:val="00A039A0"/>
    <w:rsid w:val="00A116FF"/>
    <w:rsid w:val="00A12E9B"/>
    <w:rsid w:val="00A13243"/>
    <w:rsid w:val="00A13DB3"/>
    <w:rsid w:val="00A14640"/>
    <w:rsid w:val="00A147EF"/>
    <w:rsid w:val="00A14F3D"/>
    <w:rsid w:val="00A1569C"/>
    <w:rsid w:val="00A22A5D"/>
    <w:rsid w:val="00A22F4A"/>
    <w:rsid w:val="00A230AF"/>
    <w:rsid w:val="00A242EA"/>
    <w:rsid w:val="00A26848"/>
    <w:rsid w:val="00A27527"/>
    <w:rsid w:val="00A30464"/>
    <w:rsid w:val="00A30CE9"/>
    <w:rsid w:val="00A30E4E"/>
    <w:rsid w:val="00A36529"/>
    <w:rsid w:val="00A3659A"/>
    <w:rsid w:val="00A377EC"/>
    <w:rsid w:val="00A41615"/>
    <w:rsid w:val="00A43960"/>
    <w:rsid w:val="00A445F9"/>
    <w:rsid w:val="00A45198"/>
    <w:rsid w:val="00A4583F"/>
    <w:rsid w:val="00A46E48"/>
    <w:rsid w:val="00A514EA"/>
    <w:rsid w:val="00A52B08"/>
    <w:rsid w:val="00A54675"/>
    <w:rsid w:val="00A54FAE"/>
    <w:rsid w:val="00A55904"/>
    <w:rsid w:val="00A568A2"/>
    <w:rsid w:val="00A60DC6"/>
    <w:rsid w:val="00A63109"/>
    <w:rsid w:val="00A63D81"/>
    <w:rsid w:val="00A71441"/>
    <w:rsid w:val="00A73F12"/>
    <w:rsid w:val="00A74B60"/>
    <w:rsid w:val="00A75533"/>
    <w:rsid w:val="00A75539"/>
    <w:rsid w:val="00A75F74"/>
    <w:rsid w:val="00A76A64"/>
    <w:rsid w:val="00A778ED"/>
    <w:rsid w:val="00A80867"/>
    <w:rsid w:val="00A84DFF"/>
    <w:rsid w:val="00A86014"/>
    <w:rsid w:val="00A860AC"/>
    <w:rsid w:val="00A87DDC"/>
    <w:rsid w:val="00A87F9B"/>
    <w:rsid w:val="00A95A74"/>
    <w:rsid w:val="00A96AA0"/>
    <w:rsid w:val="00AA21F1"/>
    <w:rsid w:val="00AA3478"/>
    <w:rsid w:val="00AA5FA6"/>
    <w:rsid w:val="00AA79C5"/>
    <w:rsid w:val="00AA7EA7"/>
    <w:rsid w:val="00AB1CC8"/>
    <w:rsid w:val="00AB296D"/>
    <w:rsid w:val="00AB2B9A"/>
    <w:rsid w:val="00AB57A8"/>
    <w:rsid w:val="00AC10C8"/>
    <w:rsid w:val="00AC20B8"/>
    <w:rsid w:val="00AC5A17"/>
    <w:rsid w:val="00AC7033"/>
    <w:rsid w:val="00AD17FB"/>
    <w:rsid w:val="00AD3032"/>
    <w:rsid w:val="00AD31DD"/>
    <w:rsid w:val="00AE24A8"/>
    <w:rsid w:val="00AE3651"/>
    <w:rsid w:val="00AE6A90"/>
    <w:rsid w:val="00AE6B87"/>
    <w:rsid w:val="00AE78B2"/>
    <w:rsid w:val="00AF41B2"/>
    <w:rsid w:val="00AF45FE"/>
    <w:rsid w:val="00AF4C62"/>
    <w:rsid w:val="00AF524F"/>
    <w:rsid w:val="00AF7C14"/>
    <w:rsid w:val="00B02065"/>
    <w:rsid w:val="00B02972"/>
    <w:rsid w:val="00B03E3C"/>
    <w:rsid w:val="00B05DC8"/>
    <w:rsid w:val="00B0796F"/>
    <w:rsid w:val="00B07A8B"/>
    <w:rsid w:val="00B11B98"/>
    <w:rsid w:val="00B12EED"/>
    <w:rsid w:val="00B13A77"/>
    <w:rsid w:val="00B15EA7"/>
    <w:rsid w:val="00B21605"/>
    <w:rsid w:val="00B23B92"/>
    <w:rsid w:val="00B24FE7"/>
    <w:rsid w:val="00B25518"/>
    <w:rsid w:val="00B27435"/>
    <w:rsid w:val="00B33620"/>
    <w:rsid w:val="00B3760F"/>
    <w:rsid w:val="00B40546"/>
    <w:rsid w:val="00B40FAA"/>
    <w:rsid w:val="00B4338D"/>
    <w:rsid w:val="00B43F8C"/>
    <w:rsid w:val="00B53599"/>
    <w:rsid w:val="00B54C8F"/>
    <w:rsid w:val="00B57B9A"/>
    <w:rsid w:val="00B640B6"/>
    <w:rsid w:val="00B640F6"/>
    <w:rsid w:val="00B6610F"/>
    <w:rsid w:val="00B66F98"/>
    <w:rsid w:val="00B67A5D"/>
    <w:rsid w:val="00B70214"/>
    <w:rsid w:val="00B70ECC"/>
    <w:rsid w:val="00B75153"/>
    <w:rsid w:val="00B75956"/>
    <w:rsid w:val="00B764EB"/>
    <w:rsid w:val="00B8041C"/>
    <w:rsid w:val="00B84E4F"/>
    <w:rsid w:val="00B8660F"/>
    <w:rsid w:val="00B927A3"/>
    <w:rsid w:val="00B9365D"/>
    <w:rsid w:val="00B93A64"/>
    <w:rsid w:val="00B94B51"/>
    <w:rsid w:val="00B952E6"/>
    <w:rsid w:val="00B96909"/>
    <w:rsid w:val="00BA41DF"/>
    <w:rsid w:val="00BA6DED"/>
    <w:rsid w:val="00BA7D1C"/>
    <w:rsid w:val="00BB21E1"/>
    <w:rsid w:val="00BB4A76"/>
    <w:rsid w:val="00BB5605"/>
    <w:rsid w:val="00BB644A"/>
    <w:rsid w:val="00BC5BAE"/>
    <w:rsid w:val="00BC6953"/>
    <w:rsid w:val="00BC6C4F"/>
    <w:rsid w:val="00BC7CB7"/>
    <w:rsid w:val="00BD1929"/>
    <w:rsid w:val="00BD39E9"/>
    <w:rsid w:val="00BE56E6"/>
    <w:rsid w:val="00BE76C0"/>
    <w:rsid w:val="00BE7F84"/>
    <w:rsid w:val="00BF1C5A"/>
    <w:rsid w:val="00BF2A2B"/>
    <w:rsid w:val="00BF3BBC"/>
    <w:rsid w:val="00BF40B1"/>
    <w:rsid w:val="00BF4DB6"/>
    <w:rsid w:val="00BF5FA7"/>
    <w:rsid w:val="00C00338"/>
    <w:rsid w:val="00C00487"/>
    <w:rsid w:val="00C00A7D"/>
    <w:rsid w:val="00C01F84"/>
    <w:rsid w:val="00C04510"/>
    <w:rsid w:val="00C0682F"/>
    <w:rsid w:val="00C14207"/>
    <w:rsid w:val="00C15064"/>
    <w:rsid w:val="00C1522C"/>
    <w:rsid w:val="00C155A2"/>
    <w:rsid w:val="00C15900"/>
    <w:rsid w:val="00C15B6A"/>
    <w:rsid w:val="00C16941"/>
    <w:rsid w:val="00C20203"/>
    <w:rsid w:val="00C2235F"/>
    <w:rsid w:val="00C2617B"/>
    <w:rsid w:val="00C26601"/>
    <w:rsid w:val="00C33803"/>
    <w:rsid w:val="00C344E6"/>
    <w:rsid w:val="00C34F81"/>
    <w:rsid w:val="00C37012"/>
    <w:rsid w:val="00C44C6D"/>
    <w:rsid w:val="00C45D7E"/>
    <w:rsid w:val="00C537A9"/>
    <w:rsid w:val="00C55EA5"/>
    <w:rsid w:val="00C5615E"/>
    <w:rsid w:val="00C5753D"/>
    <w:rsid w:val="00C602FF"/>
    <w:rsid w:val="00C6243F"/>
    <w:rsid w:val="00C6442E"/>
    <w:rsid w:val="00C6447D"/>
    <w:rsid w:val="00C64C50"/>
    <w:rsid w:val="00C7023A"/>
    <w:rsid w:val="00C70A85"/>
    <w:rsid w:val="00C81793"/>
    <w:rsid w:val="00C84B77"/>
    <w:rsid w:val="00C86AA8"/>
    <w:rsid w:val="00C87822"/>
    <w:rsid w:val="00C9322B"/>
    <w:rsid w:val="00C9449E"/>
    <w:rsid w:val="00C97B32"/>
    <w:rsid w:val="00CA02DA"/>
    <w:rsid w:val="00CA2353"/>
    <w:rsid w:val="00CA2F9E"/>
    <w:rsid w:val="00CA5379"/>
    <w:rsid w:val="00CA6979"/>
    <w:rsid w:val="00CA6D17"/>
    <w:rsid w:val="00CA7D0F"/>
    <w:rsid w:val="00CA7F57"/>
    <w:rsid w:val="00CB259E"/>
    <w:rsid w:val="00CB3306"/>
    <w:rsid w:val="00CB46FF"/>
    <w:rsid w:val="00CB480D"/>
    <w:rsid w:val="00CC239D"/>
    <w:rsid w:val="00CC3556"/>
    <w:rsid w:val="00CD097C"/>
    <w:rsid w:val="00CD0B69"/>
    <w:rsid w:val="00CD42F5"/>
    <w:rsid w:val="00CD43F7"/>
    <w:rsid w:val="00CD7300"/>
    <w:rsid w:val="00CE1E20"/>
    <w:rsid w:val="00CE1EBF"/>
    <w:rsid w:val="00CE27FE"/>
    <w:rsid w:val="00CE2A43"/>
    <w:rsid w:val="00CE665E"/>
    <w:rsid w:val="00CF03F9"/>
    <w:rsid w:val="00CF0DF1"/>
    <w:rsid w:val="00CF0E86"/>
    <w:rsid w:val="00CF1F81"/>
    <w:rsid w:val="00CF2427"/>
    <w:rsid w:val="00CF2C63"/>
    <w:rsid w:val="00CF5119"/>
    <w:rsid w:val="00CF6C4F"/>
    <w:rsid w:val="00CF7A73"/>
    <w:rsid w:val="00D025B6"/>
    <w:rsid w:val="00D05D32"/>
    <w:rsid w:val="00D1448A"/>
    <w:rsid w:val="00D14A93"/>
    <w:rsid w:val="00D15371"/>
    <w:rsid w:val="00D16310"/>
    <w:rsid w:val="00D170BD"/>
    <w:rsid w:val="00D20606"/>
    <w:rsid w:val="00D21E11"/>
    <w:rsid w:val="00D24A19"/>
    <w:rsid w:val="00D2692F"/>
    <w:rsid w:val="00D30200"/>
    <w:rsid w:val="00D32654"/>
    <w:rsid w:val="00D41A91"/>
    <w:rsid w:val="00D44251"/>
    <w:rsid w:val="00D44B30"/>
    <w:rsid w:val="00D46E60"/>
    <w:rsid w:val="00D47A24"/>
    <w:rsid w:val="00D5060E"/>
    <w:rsid w:val="00D5506E"/>
    <w:rsid w:val="00D56EAB"/>
    <w:rsid w:val="00D62794"/>
    <w:rsid w:val="00D62AF4"/>
    <w:rsid w:val="00D6340D"/>
    <w:rsid w:val="00D647F9"/>
    <w:rsid w:val="00D66180"/>
    <w:rsid w:val="00D6791A"/>
    <w:rsid w:val="00D703B1"/>
    <w:rsid w:val="00D71C44"/>
    <w:rsid w:val="00D73053"/>
    <w:rsid w:val="00D73C35"/>
    <w:rsid w:val="00D7416D"/>
    <w:rsid w:val="00D77F69"/>
    <w:rsid w:val="00D812CC"/>
    <w:rsid w:val="00D822AD"/>
    <w:rsid w:val="00D8447B"/>
    <w:rsid w:val="00D84C2B"/>
    <w:rsid w:val="00D85799"/>
    <w:rsid w:val="00D871FA"/>
    <w:rsid w:val="00D87B8F"/>
    <w:rsid w:val="00D903F2"/>
    <w:rsid w:val="00D93148"/>
    <w:rsid w:val="00D9338D"/>
    <w:rsid w:val="00D97595"/>
    <w:rsid w:val="00D97A97"/>
    <w:rsid w:val="00DA26BE"/>
    <w:rsid w:val="00DA3F5C"/>
    <w:rsid w:val="00DA56FE"/>
    <w:rsid w:val="00DB1A7C"/>
    <w:rsid w:val="00DB2593"/>
    <w:rsid w:val="00DB2A4D"/>
    <w:rsid w:val="00DB4C3E"/>
    <w:rsid w:val="00DB5E92"/>
    <w:rsid w:val="00DB6A90"/>
    <w:rsid w:val="00DB7EBA"/>
    <w:rsid w:val="00DC1710"/>
    <w:rsid w:val="00DC18D2"/>
    <w:rsid w:val="00DC27A2"/>
    <w:rsid w:val="00DC551D"/>
    <w:rsid w:val="00DC5B30"/>
    <w:rsid w:val="00DC5FB0"/>
    <w:rsid w:val="00DC6AA0"/>
    <w:rsid w:val="00DD20D9"/>
    <w:rsid w:val="00DD2826"/>
    <w:rsid w:val="00DD2A00"/>
    <w:rsid w:val="00DD6A5E"/>
    <w:rsid w:val="00DE02A6"/>
    <w:rsid w:val="00DE2037"/>
    <w:rsid w:val="00DE3BDD"/>
    <w:rsid w:val="00DE401F"/>
    <w:rsid w:val="00DE43E4"/>
    <w:rsid w:val="00DE48BA"/>
    <w:rsid w:val="00DE48CC"/>
    <w:rsid w:val="00DE4F20"/>
    <w:rsid w:val="00DE55C3"/>
    <w:rsid w:val="00DE6454"/>
    <w:rsid w:val="00DE6837"/>
    <w:rsid w:val="00DF20AC"/>
    <w:rsid w:val="00DF21C8"/>
    <w:rsid w:val="00DF27E7"/>
    <w:rsid w:val="00DF2E7D"/>
    <w:rsid w:val="00DF43F5"/>
    <w:rsid w:val="00DF5871"/>
    <w:rsid w:val="00E012FA"/>
    <w:rsid w:val="00E02482"/>
    <w:rsid w:val="00E06E37"/>
    <w:rsid w:val="00E14E84"/>
    <w:rsid w:val="00E15984"/>
    <w:rsid w:val="00E159E5"/>
    <w:rsid w:val="00E16430"/>
    <w:rsid w:val="00E166AE"/>
    <w:rsid w:val="00E173C3"/>
    <w:rsid w:val="00E21BB3"/>
    <w:rsid w:val="00E21BD3"/>
    <w:rsid w:val="00E2401F"/>
    <w:rsid w:val="00E24C2E"/>
    <w:rsid w:val="00E259B5"/>
    <w:rsid w:val="00E264C6"/>
    <w:rsid w:val="00E318AB"/>
    <w:rsid w:val="00E32B72"/>
    <w:rsid w:val="00E33224"/>
    <w:rsid w:val="00E33523"/>
    <w:rsid w:val="00E33E1B"/>
    <w:rsid w:val="00E40129"/>
    <w:rsid w:val="00E434AC"/>
    <w:rsid w:val="00E45676"/>
    <w:rsid w:val="00E462B7"/>
    <w:rsid w:val="00E46D04"/>
    <w:rsid w:val="00E526DB"/>
    <w:rsid w:val="00E5370D"/>
    <w:rsid w:val="00E55E7D"/>
    <w:rsid w:val="00E5646C"/>
    <w:rsid w:val="00E56505"/>
    <w:rsid w:val="00E574F0"/>
    <w:rsid w:val="00E60330"/>
    <w:rsid w:val="00E60F06"/>
    <w:rsid w:val="00E612B7"/>
    <w:rsid w:val="00E641CE"/>
    <w:rsid w:val="00E64B96"/>
    <w:rsid w:val="00E657DC"/>
    <w:rsid w:val="00E660FF"/>
    <w:rsid w:val="00E7275E"/>
    <w:rsid w:val="00E73117"/>
    <w:rsid w:val="00E752F7"/>
    <w:rsid w:val="00E75667"/>
    <w:rsid w:val="00E7693D"/>
    <w:rsid w:val="00E81073"/>
    <w:rsid w:val="00E8514F"/>
    <w:rsid w:val="00E8659E"/>
    <w:rsid w:val="00E91030"/>
    <w:rsid w:val="00E91679"/>
    <w:rsid w:val="00E918AF"/>
    <w:rsid w:val="00EA06EC"/>
    <w:rsid w:val="00EA1C0C"/>
    <w:rsid w:val="00EA2CEF"/>
    <w:rsid w:val="00EA7DB0"/>
    <w:rsid w:val="00EB2CB7"/>
    <w:rsid w:val="00EB46BA"/>
    <w:rsid w:val="00EC0174"/>
    <w:rsid w:val="00EC3A4D"/>
    <w:rsid w:val="00EC76E0"/>
    <w:rsid w:val="00ED009C"/>
    <w:rsid w:val="00ED064E"/>
    <w:rsid w:val="00ED14BF"/>
    <w:rsid w:val="00ED220D"/>
    <w:rsid w:val="00ED2CD1"/>
    <w:rsid w:val="00ED32A0"/>
    <w:rsid w:val="00ED5466"/>
    <w:rsid w:val="00ED7C5B"/>
    <w:rsid w:val="00EE2D51"/>
    <w:rsid w:val="00EE5734"/>
    <w:rsid w:val="00EE5745"/>
    <w:rsid w:val="00EE5782"/>
    <w:rsid w:val="00EE58DE"/>
    <w:rsid w:val="00EE5D18"/>
    <w:rsid w:val="00EE7A92"/>
    <w:rsid w:val="00EF0225"/>
    <w:rsid w:val="00EF0715"/>
    <w:rsid w:val="00F00DAC"/>
    <w:rsid w:val="00F012DE"/>
    <w:rsid w:val="00F02ABF"/>
    <w:rsid w:val="00F04D5B"/>
    <w:rsid w:val="00F10CC7"/>
    <w:rsid w:val="00F11524"/>
    <w:rsid w:val="00F11574"/>
    <w:rsid w:val="00F1344B"/>
    <w:rsid w:val="00F1436E"/>
    <w:rsid w:val="00F15D99"/>
    <w:rsid w:val="00F20EA2"/>
    <w:rsid w:val="00F212CB"/>
    <w:rsid w:val="00F25418"/>
    <w:rsid w:val="00F272C5"/>
    <w:rsid w:val="00F31A3F"/>
    <w:rsid w:val="00F3367A"/>
    <w:rsid w:val="00F34C39"/>
    <w:rsid w:val="00F36D0A"/>
    <w:rsid w:val="00F3734A"/>
    <w:rsid w:val="00F4007E"/>
    <w:rsid w:val="00F41057"/>
    <w:rsid w:val="00F416D1"/>
    <w:rsid w:val="00F42E6F"/>
    <w:rsid w:val="00F46DCD"/>
    <w:rsid w:val="00F46E88"/>
    <w:rsid w:val="00F5021C"/>
    <w:rsid w:val="00F54305"/>
    <w:rsid w:val="00F545AA"/>
    <w:rsid w:val="00F56344"/>
    <w:rsid w:val="00F60767"/>
    <w:rsid w:val="00F62934"/>
    <w:rsid w:val="00F646C3"/>
    <w:rsid w:val="00F6538C"/>
    <w:rsid w:val="00F66CBE"/>
    <w:rsid w:val="00F70F57"/>
    <w:rsid w:val="00F72022"/>
    <w:rsid w:val="00F72159"/>
    <w:rsid w:val="00F74BD6"/>
    <w:rsid w:val="00F77965"/>
    <w:rsid w:val="00F811FE"/>
    <w:rsid w:val="00F82D24"/>
    <w:rsid w:val="00F86472"/>
    <w:rsid w:val="00F87E67"/>
    <w:rsid w:val="00F90DB0"/>
    <w:rsid w:val="00F928ED"/>
    <w:rsid w:val="00F92DCC"/>
    <w:rsid w:val="00F96EB0"/>
    <w:rsid w:val="00F97E05"/>
    <w:rsid w:val="00FA101A"/>
    <w:rsid w:val="00FA11F4"/>
    <w:rsid w:val="00FA15BF"/>
    <w:rsid w:val="00FA7B56"/>
    <w:rsid w:val="00FB1E4C"/>
    <w:rsid w:val="00FB42DB"/>
    <w:rsid w:val="00FB43DA"/>
    <w:rsid w:val="00FC2D89"/>
    <w:rsid w:val="00FC4536"/>
    <w:rsid w:val="00FC4F7F"/>
    <w:rsid w:val="00FC727C"/>
    <w:rsid w:val="00FC7499"/>
    <w:rsid w:val="00FD11E2"/>
    <w:rsid w:val="00FD2FF4"/>
    <w:rsid w:val="00FD3323"/>
    <w:rsid w:val="00FD3AF1"/>
    <w:rsid w:val="00FD69B2"/>
    <w:rsid w:val="00FE1771"/>
    <w:rsid w:val="00FE49E4"/>
    <w:rsid w:val="00FE557A"/>
    <w:rsid w:val="00FF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85CDA"/>
  <w15:docId w15:val="{2F38460C-F05C-7549-BFD9-71CCA739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122D"/>
    <w:pPr>
      <w:spacing w:after="120"/>
    </w:pPr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841AF"/>
    <w:pPr>
      <w:keepNext/>
      <w:numPr>
        <w:ilvl w:val="1"/>
        <w:numId w:val="1"/>
      </w:numPr>
      <w:tabs>
        <w:tab w:val="left" w:pos="630"/>
      </w:tabs>
      <w:spacing w:before="240" w:after="60"/>
      <w:outlineLvl w:val="1"/>
    </w:pPr>
    <w:rPr>
      <w:rFonts w:ascii="Calibri" w:hAnsi="Calibri" w:cs="Calibri"/>
      <w:b/>
      <w:bCs/>
      <w:iCs/>
      <w:sz w:val="28"/>
      <w:szCs w:val="28"/>
    </w:rPr>
  </w:style>
  <w:style w:type="paragraph" w:styleId="Heading3">
    <w:name w:val="heading 3"/>
    <w:aliases w:val="h3,H3,3,H3.struct,Struct"/>
    <w:basedOn w:val="Normal"/>
    <w:next w:val="Normal"/>
    <w:qFormat/>
    <w:rsid w:val="004841AF"/>
    <w:pPr>
      <w:keepNext/>
      <w:numPr>
        <w:ilvl w:val="2"/>
        <w:numId w:val="1"/>
      </w:numPr>
      <w:spacing w:before="240" w:after="60"/>
      <w:outlineLvl w:val="2"/>
    </w:pPr>
    <w:rPr>
      <w:rFonts w:ascii="Calibri" w:hAnsi="Calibri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F1C4B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</w:style>
  <w:style w:type="table" w:styleId="TableProfessional">
    <w:name w:val="Table Professional"/>
    <w:basedOn w:val="TableNormal"/>
    <w:rsid w:val="00AA21F1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pPr>
      <w:spacing w:before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pPr>
      <w:spacing w:after="0"/>
      <w:ind w:left="1760"/>
    </w:pPr>
    <w:rPr>
      <w:sz w:val="18"/>
      <w:szCs w:val="18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rsid w:val="00C00A7D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BB644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Caption">
    <w:name w:val="caption"/>
    <w:basedOn w:val="Normal"/>
    <w:next w:val="Normal"/>
    <w:qFormat/>
    <w:rsid w:val="00B2551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842D3B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hidden/>
    <w:rsid w:val="00842D3B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paragraph" w:styleId="BalloonText">
    <w:name w:val="Balloon Text"/>
    <w:basedOn w:val="Normal"/>
    <w:semiHidden/>
    <w:rsid w:val="00842D3B"/>
    <w:rPr>
      <w:rFonts w:ascii="Tahoma" w:hAnsi="Tahoma" w:cs="Tahoma"/>
      <w:sz w:val="16"/>
      <w:szCs w:val="16"/>
    </w:rPr>
  </w:style>
  <w:style w:type="character" w:customStyle="1" w:styleId="Heading4Char">
    <w:name w:val="Heading 4 Char"/>
    <w:link w:val="Heading4"/>
    <w:rsid w:val="002F1C4B"/>
    <w:rPr>
      <w:rFonts w:asciiTheme="minorHAnsi" w:hAnsiTheme="minorHAnsi"/>
      <w:b/>
      <w:bCs/>
      <w:sz w:val="24"/>
      <w:szCs w:val="28"/>
    </w:rPr>
  </w:style>
  <w:style w:type="paragraph" w:styleId="TableofFigures">
    <w:name w:val="table of figures"/>
    <w:basedOn w:val="Normal"/>
    <w:next w:val="Normal"/>
    <w:uiPriority w:val="99"/>
    <w:rsid w:val="00842D3B"/>
    <w:pPr>
      <w:spacing w:after="0"/>
      <w:ind w:left="440" w:hanging="440"/>
    </w:pPr>
    <w:rPr>
      <w:sz w:val="20"/>
      <w:szCs w:val="20"/>
    </w:rPr>
  </w:style>
  <w:style w:type="character" w:styleId="FollowedHyperlink">
    <w:name w:val="FollowedHyperlink"/>
    <w:rsid w:val="00022353"/>
    <w:rPr>
      <w:color w:val="800080"/>
      <w:u w:val="single"/>
    </w:rPr>
  </w:style>
  <w:style w:type="paragraph" w:styleId="ListBullet2">
    <w:name w:val="List Bullet 2"/>
    <w:basedOn w:val="Normal"/>
    <w:autoRedefine/>
    <w:rsid w:val="000A029B"/>
    <w:pPr>
      <w:tabs>
        <w:tab w:val="left" w:pos="252"/>
      </w:tabs>
      <w:spacing w:after="0"/>
    </w:pPr>
    <w:rPr>
      <w:rFonts w:ascii="Arial" w:hAnsi="Arial"/>
      <w:sz w:val="18"/>
      <w:szCs w:val="20"/>
    </w:rPr>
  </w:style>
  <w:style w:type="paragraph" w:styleId="ListParagraph">
    <w:name w:val="List Paragraph"/>
    <w:basedOn w:val="Normal"/>
    <w:uiPriority w:val="34"/>
    <w:qFormat/>
    <w:rsid w:val="00FB42DB"/>
    <w:pPr>
      <w:widowControl w:val="0"/>
      <w:pBdr>
        <w:top w:val="nil"/>
        <w:left w:val="nil"/>
        <w:bottom w:val="nil"/>
        <w:right w:val="nil"/>
        <w:between w:val="nil"/>
      </w:pBdr>
      <w:spacing w:before="160" w:after="0" w:line="276" w:lineRule="auto"/>
      <w:ind w:left="720"/>
      <w:contextualSpacing/>
    </w:pPr>
    <w:rPr>
      <w:rFonts w:ascii="Calibri" w:eastAsia="Calibri" w:hAnsi="Calibri" w:cs="Calibri"/>
      <w:color w:val="000000"/>
      <w:szCs w:val="22"/>
    </w:rPr>
  </w:style>
  <w:style w:type="paragraph" w:styleId="NoSpacing">
    <w:name w:val="No Spacing"/>
    <w:uiPriority w:val="1"/>
    <w:qFormat/>
    <w:rsid w:val="006F043A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88122D"/>
    <w:pPr>
      <w:spacing w:line="276" w:lineRule="auto"/>
      <w:contextualSpacing/>
    </w:pPr>
    <w:rPr>
      <w:rFonts w:eastAsiaTheme="majorEastAsia" w:cstheme="majorBidi"/>
      <w:b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88122D"/>
    <w:rPr>
      <w:rFonts w:asciiTheme="minorHAnsi" w:eastAsiaTheme="majorEastAsia" w:hAnsiTheme="minorHAnsi" w:cstheme="majorBidi"/>
      <w:b/>
      <w:spacing w:val="-10"/>
      <w:kern w:val="28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482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A7DB0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FooterChar">
    <w:name w:val="Footer Char"/>
    <w:basedOn w:val="DefaultParagraphFont"/>
    <w:link w:val="Footer"/>
    <w:uiPriority w:val="99"/>
    <w:rsid w:val="00FA15BF"/>
    <w:rPr>
      <w:rFonts w:asciiTheme="minorHAnsi" w:hAnsi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A15BF"/>
    <w:rPr>
      <w:rFonts w:asciiTheme="minorHAnsi" w:hAnsiTheme="minorHAns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F4E"/>
    <w:rPr>
      <w:rFonts w:ascii="Courier New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2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lab-master.nvidia.com/gputelecom/5GModel/-/tree/develop/nr_matlab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ragm\Google%20Drive\Validation%20Test%20Plan%20v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2010-02-22T03:58:00Z</outs:dateTime>
      <outs:isPinned>true</outs:isPinned>
    </outs:relatedDate>
    <outs:relatedDate>
      <outs:type>2</outs:type>
      <outs:displayName>Created</outs:displayName>
      <outs:dateTime>2007-07-05T15:39:00Z</outs:dateTime>
      <outs:isPinned>true</outs:isPinned>
    </outs:relatedDate>
    <outs:relatedDate>
      <outs:type>4</outs:type>
      <outs:displayName>Last Printed</outs:displayName>
      <outs:dateTime>2007-07-05T14:53:00Z</outs:dateTime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>
        <outs:relatedPerson>
          <outs:displayName>a.king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>
        <outs:relatedPerson>
          <outs:displayName>Stankov, Grozko</outs:displayName>
          <outs:accountName/>
        </outs:relatedPerson>
      </outs:people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Props1.xml><?xml version="1.0" encoding="utf-8"?>
<ds:datastoreItem xmlns:ds="http://schemas.openxmlformats.org/officeDocument/2006/customXml" ds:itemID="{800CCB98-1406-4268-8A8E-DF5B4B1C1A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0A8EB5-649B-45D4-8232-E33D22C221FE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C:\Users\paragm\Google Drive\Validation Test Plan v1.dot</Template>
  <TotalTime>54</TotalTime>
  <Pages>15</Pages>
  <Words>2230</Words>
  <Characters>12717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SQA VTP Template</vt:lpstr>
    </vt:vector>
  </TitlesOfParts>
  <Company>AMD</Company>
  <LinksUpToDate>false</LinksUpToDate>
  <CharactersWithSpaces>14918</CharactersWithSpaces>
  <SharedDoc>false</SharedDoc>
  <HLinks>
    <vt:vector size="480" baseType="variant">
      <vt:variant>
        <vt:i4>1441894</vt:i4>
      </vt:variant>
      <vt:variant>
        <vt:i4>474</vt:i4>
      </vt:variant>
      <vt:variant>
        <vt:i4>0</vt:i4>
      </vt:variant>
      <vt:variant>
        <vt:i4>5</vt:i4>
      </vt:variant>
      <vt:variant>
        <vt:lpwstr>http://cncmweb1/1666/stg/proj_docs/docs/major/10212 - Display Port 1.2/Plan/10212 - Display Port 1.2 - Architectural Design.doc</vt:lpwstr>
      </vt:variant>
      <vt:variant>
        <vt:lpwstr/>
      </vt:variant>
      <vt:variant>
        <vt:i4>6684697</vt:i4>
      </vt:variant>
      <vt:variant>
        <vt:i4>471</vt:i4>
      </vt:variant>
      <vt:variant>
        <vt:i4>0</vt:i4>
      </vt:variant>
      <vt:variant>
        <vt:i4>5</vt:i4>
      </vt:variant>
      <vt:variant>
        <vt:lpwstr>http://cncmweb1/1666/stg/proj_docs/docs/major/10212 - Display Port 1.2/Plan/10212 - Display Port 1.2 - Software Requirements.doc</vt:lpwstr>
      </vt:variant>
      <vt:variant>
        <vt:lpwstr/>
      </vt:variant>
      <vt:variant>
        <vt:i4>3866695</vt:i4>
      </vt:variant>
      <vt:variant>
        <vt:i4>468</vt:i4>
      </vt:variant>
      <vt:variant>
        <vt:i4>0</vt:i4>
      </vt:variant>
      <vt:variant>
        <vt:i4>5</vt:i4>
      </vt:variant>
      <vt:variant>
        <vt:lpwstr>http://cncmweb1/1666/stg/proj_docs/docs/major/10212 - Display Port 1.2/Scope/10212 - Display Port 1.2 - Project Proposal.doc</vt:lpwstr>
      </vt:variant>
      <vt:variant>
        <vt:lpwstr/>
      </vt:variant>
      <vt:variant>
        <vt:i4>1572919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_Toc254604183</vt:lpwstr>
      </vt:variant>
      <vt:variant>
        <vt:i4>1572919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_Toc254604182</vt:lpwstr>
      </vt:variant>
      <vt:variant>
        <vt:i4>1572919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_Toc254604181</vt:lpwstr>
      </vt:variant>
      <vt:variant>
        <vt:i4>1572919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_Toc254604180</vt:lpwstr>
      </vt:variant>
      <vt:variant>
        <vt:i4>1507383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_Toc254604179</vt:lpwstr>
      </vt:variant>
      <vt:variant>
        <vt:i4>1507383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_Toc254604178</vt:lpwstr>
      </vt:variant>
      <vt:variant>
        <vt:i4>1507383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_Toc254604177</vt:lpwstr>
      </vt:variant>
      <vt:variant>
        <vt:i4>1507383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_Toc254604176</vt:lpwstr>
      </vt:variant>
      <vt:variant>
        <vt:i4>1507383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_Toc254604175</vt:lpwstr>
      </vt:variant>
      <vt:variant>
        <vt:i4>1507383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_Toc254604174</vt:lpwstr>
      </vt:variant>
      <vt:variant>
        <vt:i4>1507383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_Toc254604173</vt:lpwstr>
      </vt:variant>
      <vt:variant>
        <vt:i4>1507383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_Toc254604172</vt:lpwstr>
      </vt:variant>
      <vt:variant>
        <vt:i4>1507383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_Toc254604171</vt:lpwstr>
      </vt:variant>
      <vt:variant>
        <vt:i4>1507383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_Toc254604170</vt:lpwstr>
      </vt:variant>
      <vt:variant>
        <vt:i4>1441847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_Toc254604169</vt:lpwstr>
      </vt:variant>
      <vt:variant>
        <vt:i4>1441847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_Toc254604168</vt:lpwstr>
      </vt:variant>
      <vt:variant>
        <vt:i4>1441847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_Toc254604167</vt:lpwstr>
      </vt:variant>
      <vt:variant>
        <vt:i4>1441847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_Toc254604166</vt:lpwstr>
      </vt:variant>
      <vt:variant>
        <vt:i4>1441847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_Toc254604165</vt:lpwstr>
      </vt:variant>
      <vt:variant>
        <vt:i4>1441847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_Toc254604164</vt:lpwstr>
      </vt:variant>
      <vt:variant>
        <vt:i4>1441847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_Toc254604163</vt:lpwstr>
      </vt:variant>
      <vt:variant>
        <vt:i4>1441847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_Toc254604162</vt:lpwstr>
      </vt:variant>
      <vt:variant>
        <vt:i4>1441847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_Toc254604161</vt:lpwstr>
      </vt:variant>
      <vt:variant>
        <vt:i4>1441847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_Toc254604160</vt:lpwstr>
      </vt:variant>
      <vt:variant>
        <vt:i4>1376311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_Toc254604159</vt:lpwstr>
      </vt:variant>
      <vt:variant>
        <vt:i4>1376311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_Toc254604158</vt:lpwstr>
      </vt:variant>
      <vt:variant>
        <vt:i4>1376311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_Toc254604157</vt:lpwstr>
      </vt:variant>
      <vt:variant>
        <vt:i4>1376311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_Toc254604156</vt:lpwstr>
      </vt:variant>
      <vt:variant>
        <vt:i4>1376311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_Toc254604155</vt:lpwstr>
      </vt:variant>
      <vt:variant>
        <vt:i4>1376311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_Toc254604154</vt:lpwstr>
      </vt:variant>
      <vt:variant>
        <vt:i4>1376311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_Toc254604153</vt:lpwstr>
      </vt:variant>
      <vt:variant>
        <vt:i4>1376311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_Toc254604152</vt:lpwstr>
      </vt:variant>
      <vt:variant>
        <vt:i4>1376311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_Toc254604151</vt:lpwstr>
      </vt:variant>
      <vt:variant>
        <vt:i4>1376311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_Toc254604150</vt:lpwstr>
      </vt:variant>
      <vt:variant>
        <vt:i4>1310775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_Toc254604149</vt:lpwstr>
      </vt:variant>
      <vt:variant>
        <vt:i4>1310775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_Toc254604148</vt:lpwstr>
      </vt:variant>
      <vt:variant>
        <vt:i4>1310775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_Toc254604147</vt:lpwstr>
      </vt:variant>
      <vt:variant>
        <vt:i4>1310775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_Toc254604146</vt:lpwstr>
      </vt:variant>
      <vt:variant>
        <vt:i4>1310775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_Toc254604145</vt:lpwstr>
      </vt:variant>
      <vt:variant>
        <vt:i4>1310775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_Toc254604144</vt:lpwstr>
      </vt:variant>
      <vt:variant>
        <vt:i4>1310775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_Toc254604143</vt:lpwstr>
      </vt:variant>
      <vt:variant>
        <vt:i4>1310775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_Toc254604142</vt:lpwstr>
      </vt:variant>
      <vt:variant>
        <vt:i4>1310775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_Toc254604141</vt:lpwstr>
      </vt:variant>
      <vt:variant>
        <vt:i4>1310775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_Toc254604140</vt:lpwstr>
      </vt:variant>
      <vt:variant>
        <vt:i4>1245239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_Toc254604139</vt:lpwstr>
      </vt:variant>
      <vt:variant>
        <vt:i4>1245239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_Toc254604138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_Toc254604137</vt:lpwstr>
      </vt:variant>
      <vt:variant>
        <vt:i4>1245239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_Toc254604136</vt:lpwstr>
      </vt:variant>
      <vt:variant>
        <vt:i4>1245239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_Toc254604135</vt:lpwstr>
      </vt:variant>
      <vt:variant>
        <vt:i4>1245239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_Toc254604134</vt:lpwstr>
      </vt:variant>
      <vt:variant>
        <vt:i4>1245239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_Toc254604133</vt:lpwstr>
      </vt:variant>
      <vt:variant>
        <vt:i4>1245239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_Toc254604132</vt:lpwstr>
      </vt:variant>
      <vt:variant>
        <vt:i4>1245239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_Toc254604131</vt:lpwstr>
      </vt:variant>
      <vt:variant>
        <vt:i4>1245239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_Toc254604130</vt:lpwstr>
      </vt:variant>
      <vt:variant>
        <vt:i4>1179703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_Toc254604129</vt:lpwstr>
      </vt:variant>
      <vt:variant>
        <vt:i4>1179703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_Toc254604128</vt:lpwstr>
      </vt:variant>
      <vt:variant>
        <vt:i4>1179703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_Toc254604127</vt:lpwstr>
      </vt:variant>
      <vt:variant>
        <vt:i4>1179703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_Toc254604126</vt:lpwstr>
      </vt:variant>
      <vt:variant>
        <vt:i4>1179703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_Toc254604125</vt:lpwstr>
      </vt:variant>
      <vt:variant>
        <vt:i4>1179703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_Toc254604124</vt:lpwstr>
      </vt:variant>
      <vt:variant>
        <vt:i4>1179703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_Toc254604123</vt:lpwstr>
      </vt:variant>
      <vt:variant>
        <vt:i4>1179703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_Toc254604122</vt:lpwstr>
      </vt:variant>
      <vt:variant>
        <vt:i4>1179703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_Toc254604121</vt:lpwstr>
      </vt:variant>
      <vt:variant>
        <vt:i4>1179703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_Toc254604120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_Toc254604119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_Toc254604118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_Toc254604117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_Toc254604116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_Toc254604115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_Toc254604114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_Toc254604113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_Toc254604112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_Toc254604111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_Toc254604110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_Toc254604109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_Toc254604108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_Toc254604107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SQA VTP Template</dc:title>
  <dc:creator>Parag Mohanty</dc:creator>
  <cp:lastModifiedBy>Xiangguo Tang</cp:lastModifiedBy>
  <cp:revision>5</cp:revision>
  <cp:lastPrinted>2021-02-09T05:46:00Z</cp:lastPrinted>
  <dcterms:created xsi:type="dcterms:W3CDTF">2021-11-24T22:06:00Z</dcterms:created>
  <dcterms:modified xsi:type="dcterms:W3CDTF">2021-11-24T23:22:00Z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558183-044c-4105-8d9c-cea02a2a3d86_Enabled">
    <vt:lpwstr>True</vt:lpwstr>
  </property>
  <property fmtid="{D5CDD505-2E9C-101B-9397-08002B2CF9AE}" pid="3" name="MSIP_Label_6b558183-044c-4105-8d9c-cea02a2a3d86_SiteId">
    <vt:lpwstr>43083d15-7273-40c1-b7db-39efd9ccc17a</vt:lpwstr>
  </property>
  <property fmtid="{D5CDD505-2E9C-101B-9397-08002B2CF9AE}" pid="4" name="MSIP_Label_6b558183-044c-4105-8d9c-cea02a2a3d86_Ref">
    <vt:lpwstr>https://api.informationprotection.azure.com/api/43083d15-7273-40c1-b7db-39efd9ccc17a</vt:lpwstr>
  </property>
  <property fmtid="{D5CDD505-2E9C-101B-9397-08002B2CF9AE}" pid="5" name="MSIP_Label_6b558183-044c-4105-8d9c-cea02a2a3d86_Owner">
    <vt:lpwstr>akeswani@nvidia.com</vt:lpwstr>
  </property>
  <property fmtid="{D5CDD505-2E9C-101B-9397-08002B2CF9AE}" pid="6" name="MSIP_Label_6b558183-044c-4105-8d9c-cea02a2a3d86_SetDate">
    <vt:lpwstr>2018-06-05T18:22:12.5746505-07:00</vt:lpwstr>
  </property>
  <property fmtid="{D5CDD505-2E9C-101B-9397-08002B2CF9AE}" pid="7" name="MSIP_Label_6b558183-044c-4105-8d9c-cea02a2a3d86_Name">
    <vt:lpwstr>Unrestricted</vt:lpwstr>
  </property>
  <property fmtid="{D5CDD505-2E9C-101B-9397-08002B2CF9AE}" pid="8" name="MSIP_Label_6b558183-044c-4105-8d9c-cea02a2a3d86_Application">
    <vt:lpwstr>Microsoft Azure Information Protection</vt:lpwstr>
  </property>
  <property fmtid="{D5CDD505-2E9C-101B-9397-08002B2CF9AE}" pid="9" name="MSIP_Label_6b558183-044c-4105-8d9c-cea02a2a3d86_Extended_MSFT_Method">
    <vt:lpwstr>Automatic</vt:lpwstr>
  </property>
  <property fmtid="{D5CDD505-2E9C-101B-9397-08002B2CF9AE}" pid="10" name="Sensitivity">
    <vt:lpwstr>Unrestricted</vt:lpwstr>
  </property>
</Properties>
</file>